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323E4F" w:themeColor="text2" w:themeShade="BF"/>
  <w:body>
    <w:p w14:paraId="1085AD9C" w14:textId="77777777" w:rsidR="008156D8" w:rsidRDefault="008156D8" w:rsidP="00B40750">
      <w:pPr>
        <w:pStyle w:val="Title"/>
        <w:rPr>
          <w:noProof/>
        </w:rPr>
      </w:pPr>
    </w:p>
    <w:p w14:paraId="5BAEA421" w14:textId="463125B8" w:rsidR="00CF7615" w:rsidRDefault="00CF7615" w:rsidP="00B40750">
      <w:pPr>
        <w:pStyle w:val="Title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6B221A8" wp14:editId="4BC247C1">
            <wp:simplePos x="0" y="0"/>
            <wp:positionH relativeFrom="margin">
              <wp:posOffset>2918460</wp:posOffset>
            </wp:positionH>
            <wp:positionV relativeFrom="paragraph">
              <wp:posOffset>-504825</wp:posOffset>
            </wp:positionV>
            <wp:extent cx="3657600" cy="609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spbian_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CDE97" w14:textId="26FA8F40" w:rsidR="00B40750" w:rsidRDefault="00B40750" w:rsidP="008156D8">
      <w:pPr>
        <w:pStyle w:val="Title"/>
        <w:ind w:left="2160" w:firstLine="720"/>
        <w:jc w:val="left"/>
      </w:pPr>
      <w:r>
        <w:t>Hail, Rain, &amp; Raspberry Pi</w:t>
      </w:r>
    </w:p>
    <w:p w14:paraId="13469C0C" w14:textId="4A062C40" w:rsidR="00B40750" w:rsidRPr="00B40750" w:rsidRDefault="00B40750" w:rsidP="00B40750">
      <w:pPr>
        <w:jc w:val="center"/>
      </w:pPr>
      <w:r>
        <w:t>An In-Depth Review</w:t>
      </w:r>
    </w:p>
    <w:p w14:paraId="13382665" w14:textId="12127285" w:rsidR="00B40750" w:rsidRDefault="00B40750" w:rsidP="00B40750">
      <w:pPr>
        <w:rPr>
          <w:sz w:val="32"/>
          <w:szCs w:val="32"/>
        </w:rPr>
      </w:pPr>
    </w:p>
    <w:p w14:paraId="03E46A2D" w14:textId="686B0327" w:rsidR="00230BFC" w:rsidRDefault="00230BFC" w:rsidP="00B40750">
      <w:pPr>
        <w:rPr>
          <w:sz w:val="32"/>
          <w:szCs w:val="32"/>
        </w:rPr>
      </w:pPr>
    </w:p>
    <w:p w14:paraId="192EA7C0" w14:textId="68C00220" w:rsidR="00230BFC" w:rsidRDefault="008156D8" w:rsidP="00B4075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F2D7CA7" wp14:editId="16E1723F">
            <wp:simplePos x="0" y="0"/>
            <wp:positionH relativeFrom="column">
              <wp:posOffset>1226820</wp:posOffset>
            </wp:positionH>
            <wp:positionV relativeFrom="paragraph">
              <wp:posOffset>8255</wp:posOffset>
            </wp:positionV>
            <wp:extent cx="3466627" cy="5189220"/>
            <wp:effectExtent l="0" t="0" r="63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-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2" b="28355"/>
                    <a:stretch/>
                  </pic:blipFill>
                  <pic:spPr bwMode="auto">
                    <a:xfrm>
                      <a:off x="0" y="0"/>
                      <a:ext cx="3466627" cy="518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517C7" w14:textId="5FD3D74C" w:rsidR="00230BFC" w:rsidRDefault="00230BFC" w:rsidP="00B40750">
      <w:pPr>
        <w:rPr>
          <w:noProof/>
          <w:sz w:val="32"/>
          <w:szCs w:val="32"/>
        </w:rPr>
      </w:pPr>
    </w:p>
    <w:p w14:paraId="74ABECD6" w14:textId="7B8DA0C3" w:rsidR="00230BFC" w:rsidRDefault="00230BFC" w:rsidP="00B40750">
      <w:pPr>
        <w:rPr>
          <w:sz w:val="32"/>
          <w:szCs w:val="32"/>
        </w:rPr>
      </w:pPr>
    </w:p>
    <w:p w14:paraId="485CC281" w14:textId="772E8562" w:rsidR="00230BFC" w:rsidRDefault="00230BFC" w:rsidP="00B40750">
      <w:pPr>
        <w:rPr>
          <w:sz w:val="32"/>
          <w:szCs w:val="32"/>
        </w:rPr>
      </w:pPr>
    </w:p>
    <w:p w14:paraId="47254548" w14:textId="19B616D1" w:rsidR="00230BFC" w:rsidRDefault="00230BFC" w:rsidP="00B40750">
      <w:pPr>
        <w:rPr>
          <w:sz w:val="32"/>
          <w:szCs w:val="32"/>
        </w:rPr>
      </w:pPr>
    </w:p>
    <w:p w14:paraId="1F0D1A6B" w14:textId="56162FCD" w:rsidR="00230BFC" w:rsidRDefault="00230BFC" w:rsidP="00B40750">
      <w:pPr>
        <w:rPr>
          <w:sz w:val="32"/>
          <w:szCs w:val="32"/>
        </w:rPr>
      </w:pPr>
    </w:p>
    <w:p w14:paraId="26DBFD24" w14:textId="5FC9B75A" w:rsidR="00EC7406" w:rsidRDefault="00EC7406" w:rsidP="00B40750">
      <w:pPr>
        <w:rPr>
          <w:sz w:val="32"/>
          <w:szCs w:val="32"/>
        </w:rPr>
      </w:pPr>
    </w:p>
    <w:p w14:paraId="51C43F5E" w14:textId="3D4A1820" w:rsidR="00EC7406" w:rsidRDefault="00EC7406" w:rsidP="00B40750">
      <w:pPr>
        <w:rPr>
          <w:sz w:val="32"/>
          <w:szCs w:val="32"/>
        </w:rPr>
      </w:pPr>
    </w:p>
    <w:p w14:paraId="09E8A744" w14:textId="4BC20E02" w:rsidR="00EC7406" w:rsidRDefault="00EC7406" w:rsidP="00B40750">
      <w:pPr>
        <w:rPr>
          <w:sz w:val="32"/>
          <w:szCs w:val="32"/>
        </w:rPr>
      </w:pPr>
      <w:bookmarkStart w:id="0" w:name="_GoBack"/>
      <w:bookmarkEnd w:id="0"/>
    </w:p>
    <w:p w14:paraId="7E6BCFC6" w14:textId="76E25412" w:rsidR="00EC7406" w:rsidRDefault="00EC7406" w:rsidP="00B40750">
      <w:pPr>
        <w:rPr>
          <w:sz w:val="32"/>
          <w:szCs w:val="32"/>
        </w:rPr>
      </w:pPr>
    </w:p>
    <w:p w14:paraId="18F4FFB9" w14:textId="2CF5872B" w:rsidR="00EC7406" w:rsidRDefault="00EC7406" w:rsidP="00B40750">
      <w:pPr>
        <w:rPr>
          <w:sz w:val="32"/>
          <w:szCs w:val="32"/>
        </w:rPr>
      </w:pPr>
    </w:p>
    <w:p w14:paraId="362973F5" w14:textId="1FAD2D4F" w:rsidR="00EC7406" w:rsidRDefault="00EC7406" w:rsidP="00B40750">
      <w:pPr>
        <w:rPr>
          <w:sz w:val="32"/>
          <w:szCs w:val="32"/>
        </w:rPr>
      </w:pPr>
    </w:p>
    <w:p w14:paraId="4434B453" w14:textId="102B571A" w:rsidR="00EC7406" w:rsidRDefault="00EC7406" w:rsidP="00B40750">
      <w:pPr>
        <w:rPr>
          <w:sz w:val="32"/>
          <w:szCs w:val="32"/>
        </w:rPr>
      </w:pPr>
    </w:p>
    <w:p w14:paraId="744A544A" w14:textId="622F1422" w:rsidR="00EC7406" w:rsidRDefault="00EC7406" w:rsidP="00B40750">
      <w:pPr>
        <w:rPr>
          <w:sz w:val="32"/>
          <w:szCs w:val="32"/>
        </w:rPr>
      </w:pPr>
    </w:p>
    <w:p w14:paraId="60D9A9E4" w14:textId="5CF763D6" w:rsidR="00EC7406" w:rsidRDefault="008156D8" w:rsidP="00B4075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4BBCFDC2" wp14:editId="796B0035">
            <wp:simplePos x="0" y="0"/>
            <wp:positionH relativeFrom="margin">
              <wp:posOffset>5242560</wp:posOffset>
            </wp:positionH>
            <wp:positionV relativeFrom="paragraph">
              <wp:posOffset>267335</wp:posOffset>
            </wp:positionV>
            <wp:extent cx="1000836" cy="723900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ython-logo-with-license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333" r="386" b="14616"/>
                    <a:stretch/>
                  </pic:blipFill>
                  <pic:spPr bwMode="auto">
                    <a:xfrm>
                      <a:off x="0" y="0"/>
                      <a:ext cx="1000836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4E0322A" wp14:editId="6532E630">
            <wp:simplePos x="0" y="0"/>
            <wp:positionH relativeFrom="column">
              <wp:posOffset>3642360</wp:posOffset>
            </wp:positionH>
            <wp:positionV relativeFrom="paragraph">
              <wp:posOffset>292100</wp:posOffset>
            </wp:positionV>
            <wp:extent cx="1025525" cy="745370"/>
            <wp:effectExtent l="0" t="0" r="317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penWeatherMap_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74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0E7D7349" wp14:editId="328F5604">
            <wp:simplePos x="0" y="0"/>
            <wp:positionH relativeFrom="column">
              <wp:posOffset>1897380</wp:posOffset>
            </wp:positionH>
            <wp:positionV relativeFrom="paragraph">
              <wp:posOffset>280670</wp:posOffset>
            </wp:positionV>
            <wp:extent cx="784860" cy="7848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D4Q0TCRJ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07DE07B" wp14:editId="79505C3E">
            <wp:simplePos x="0" y="0"/>
            <wp:positionH relativeFrom="margin">
              <wp:posOffset>-182880</wp:posOffset>
            </wp:positionH>
            <wp:positionV relativeFrom="paragraph">
              <wp:posOffset>223520</wp:posOffset>
            </wp:positionV>
            <wp:extent cx="914400" cy="914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-wo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0C161" w14:textId="502043F8" w:rsidR="00EC7406" w:rsidRDefault="00EC7406" w:rsidP="00B40750">
      <w:pPr>
        <w:rPr>
          <w:sz w:val="32"/>
          <w:szCs w:val="32"/>
        </w:rPr>
      </w:pPr>
    </w:p>
    <w:p w14:paraId="0D7E47B0" w14:textId="4090D3B3" w:rsidR="00EC7406" w:rsidRDefault="00EC7406" w:rsidP="00B40750">
      <w:pPr>
        <w:rPr>
          <w:sz w:val="32"/>
          <w:szCs w:val="32"/>
        </w:rPr>
      </w:pPr>
    </w:p>
    <w:p w14:paraId="0F164CAD" w14:textId="658849BC" w:rsidR="00EC7406" w:rsidRDefault="00EC7406" w:rsidP="00B40750">
      <w:pPr>
        <w:rPr>
          <w:sz w:val="32"/>
          <w:szCs w:val="32"/>
        </w:rPr>
      </w:pPr>
    </w:p>
    <w:p w14:paraId="388196AD" w14:textId="5E7E3B78" w:rsidR="00EC7406" w:rsidRDefault="00EC7406" w:rsidP="00B40750">
      <w:pPr>
        <w:rPr>
          <w:sz w:val="32"/>
          <w:szCs w:val="32"/>
        </w:rPr>
      </w:pPr>
    </w:p>
    <w:p w14:paraId="2BBC5585" w14:textId="77777777" w:rsidR="00EC7406" w:rsidRPr="007B5CC2" w:rsidRDefault="00EC7406" w:rsidP="00B40750">
      <w:pPr>
        <w:rPr>
          <w:sz w:val="32"/>
          <w:szCs w:val="32"/>
        </w:rPr>
      </w:pPr>
    </w:p>
    <w:p w14:paraId="0AF89686" w14:textId="77777777" w:rsidR="00563FE4" w:rsidRPr="007B5CC2" w:rsidRDefault="002E63E8" w:rsidP="00874AA1">
      <w:pPr>
        <w:pStyle w:val="Heading1"/>
        <w:rPr>
          <w:sz w:val="32"/>
        </w:rPr>
      </w:pPr>
      <w:sdt>
        <w:sdtPr>
          <w:rPr>
            <w:sz w:val="32"/>
          </w:rPr>
          <w:alias w:val="Project Overview:"/>
          <w:tag w:val="Project Overview:"/>
          <w:id w:val="-231312045"/>
          <w:placeholder>
            <w:docPart w:val="239D7B0EB99B4662B14448DEC0A61872"/>
          </w:placeholder>
          <w:temporary/>
          <w:showingPlcHdr/>
          <w15:appearance w15:val="hidden"/>
        </w:sdtPr>
        <w:sdtEndPr/>
        <w:sdtContent>
          <w:r w:rsidR="00874AA1" w:rsidRPr="007B5CC2">
            <w:rPr>
              <w:sz w:val="32"/>
            </w:rPr>
            <w:t>Project Overview:</w:t>
          </w:r>
        </w:sdtContent>
      </w:sdt>
    </w:p>
    <w:p w14:paraId="7DB35A02" w14:textId="7C14991E" w:rsidR="00563FE4" w:rsidRPr="007B5CC2" w:rsidRDefault="00B40750" w:rsidP="00874AA1">
      <w:pPr>
        <w:rPr>
          <w:sz w:val="28"/>
          <w:szCs w:val="28"/>
        </w:rPr>
      </w:pPr>
      <w:r w:rsidRPr="007B5CC2">
        <w:rPr>
          <w:sz w:val="28"/>
          <w:szCs w:val="28"/>
        </w:rPr>
        <w:t>Creation of Raspberry Pi</w:t>
      </w:r>
      <w:r w:rsidR="00254375" w:rsidRPr="007B5CC2">
        <w:rPr>
          <w:sz w:val="28"/>
          <w:szCs w:val="28"/>
        </w:rPr>
        <w:t xml:space="preserve"> Weather Station, Requiring implementation of basic coding, configuration and troubleshooting, as well as hardware implementation</w:t>
      </w:r>
      <w:r w:rsidR="007B5CC2">
        <w:rPr>
          <w:sz w:val="28"/>
          <w:szCs w:val="28"/>
        </w:rPr>
        <w:t>.</w:t>
      </w:r>
    </w:p>
    <w:p w14:paraId="6490FBEE" w14:textId="54FDC189" w:rsidR="00563FE4" w:rsidRPr="007B5CC2" w:rsidRDefault="00B40750" w:rsidP="00874AA1">
      <w:pPr>
        <w:pStyle w:val="Heading1"/>
        <w:rPr>
          <w:sz w:val="32"/>
        </w:rPr>
      </w:pPr>
      <w:r w:rsidRPr="007B5CC2">
        <w:rPr>
          <w:sz w:val="32"/>
        </w:rPr>
        <w:t>Objective:</w:t>
      </w:r>
    </w:p>
    <w:p w14:paraId="291DC762" w14:textId="6D8036BC" w:rsidR="00563FE4" w:rsidRPr="007B5CC2" w:rsidRDefault="00B40750" w:rsidP="00874AA1">
      <w:pPr>
        <w:pStyle w:val="ListBullet"/>
        <w:rPr>
          <w:sz w:val="28"/>
          <w:szCs w:val="28"/>
        </w:rPr>
      </w:pPr>
      <w:r w:rsidRPr="007B5CC2">
        <w:rPr>
          <w:sz w:val="28"/>
          <w:szCs w:val="28"/>
        </w:rPr>
        <w:t>Will be able to demonstrate basic knowledge of Raspberry Pi configuration</w:t>
      </w:r>
    </w:p>
    <w:p w14:paraId="7676BFFB" w14:textId="63D72A06" w:rsidR="001E3ADA" w:rsidRPr="007B5CC2" w:rsidRDefault="00B40750" w:rsidP="00874AA1">
      <w:pPr>
        <w:pStyle w:val="ListBullet"/>
        <w:rPr>
          <w:sz w:val="28"/>
          <w:szCs w:val="28"/>
        </w:rPr>
      </w:pPr>
      <w:r w:rsidRPr="007B5CC2">
        <w:rPr>
          <w:sz w:val="28"/>
          <w:szCs w:val="28"/>
        </w:rPr>
        <w:t>Will learn how to implement outside technologies within coding software</w:t>
      </w:r>
    </w:p>
    <w:p w14:paraId="44B00807" w14:textId="7AF103C3" w:rsidR="00563FE4" w:rsidRPr="007B5CC2" w:rsidRDefault="00B40750" w:rsidP="00874AA1">
      <w:pPr>
        <w:pStyle w:val="ListBullet"/>
        <w:rPr>
          <w:sz w:val="28"/>
          <w:szCs w:val="28"/>
        </w:rPr>
      </w:pPr>
      <w:r w:rsidRPr="007B5CC2">
        <w:rPr>
          <w:sz w:val="28"/>
          <w:szCs w:val="28"/>
        </w:rPr>
        <w:t>Demonstrate apprentice configuration skills within different software interfaces</w:t>
      </w:r>
    </w:p>
    <w:p w14:paraId="3030DA86" w14:textId="7D1551EA" w:rsidR="00563FE4" w:rsidRPr="007B5CC2" w:rsidRDefault="00B40750" w:rsidP="00874AA1">
      <w:pPr>
        <w:pStyle w:val="Heading1"/>
        <w:rPr>
          <w:sz w:val="32"/>
        </w:rPr>
      </w:pPr>
      <w:r w:rsidRPr="007B5CC2">
        <w:rPr>
          <w:sz w:val="32"/>
        </w:rPr>
        <w:t>Standards:</w:t>
      </w:r>
    </w:p>
    <w:p w14:paraId="5D3C0252" w14:textId="04CBC516" w:rsidR="001E3ADA" w:rsidRPr="007B5CC2" w:rsidRDefault="00B40750" w:rsidP="00874AA1">
      <w:pPr>
        <w:pStyle w:val="ListBullet"/>
        <w:rPr>
          <w:sz w:val="28"/>
          <w:szCs w:val="28"/>
        </w:rPr>
      </w:pPr>
      <w:r w:rsidRPr="007B5CC2">
        <w:rPr>
          <w:sz w:val="28"/>
          <w:szCs w:val="28"/>
        </w:rPr>
        <w:t>Fundamental networking skills</w:t>
      </w:r>
    </w:p>
    <w:p w14:paraId="6231F41B" w14:textId="609D25F7" w:rsidR="001E3ADA" w:rsidRPr="007B5CC2" w:rsidRDefault="00B40750" w:rsidP="00874AA1">
      <w:pPr>
        <w:pStyle w:val="ListBullet"/>
        <w:rPr>
          <w:sz w:val="28"/>
          <w:szCs w:val="28"/>
        </w:rPr>
      </w:pPr>
      <w:r w:rsidRPr="007B5CC2">
        <w:rPr>
          <w:sz w:val="28"/>
          <w:szCs w:val="28"/>
        </w:rPr>
        <w:t>Configuration and data insertion</w:t>
      </w:r>
    </w:p>
    <w:p w14:paraId="316E945D" w14:textId="48D16595" w:rsidR="001E3ADA" w:rsidRPr="007B5CC2" w:rsidRDefault="00B40750" w:rsidP="00874AA1">
      <w:pPr>
        <w:pStyle w:val="ListBullet"/>
        <w:rPr>
          <w:sz w:val="28"/>
          <w:szCs w:val="28"/>
        </w:rPr>
      </w:pPr>
      <w:r w:rsidRPr="007B5CC2">
        <w:rPr>
          <w:sz w:val="28"/>
          <w:szCs w:val="28"/>
        </w:rPr>
        <w:t>Hardware and cabling knowledge</w:t>
      </w:r>
    </w:p>
    <w:p w14:paraId="063144ED" w14:textId="2B2DFA90" w:rsidR="00230BFC" w:rsidRDefault="00230BFC" w:rsidP="00230BFC">
      <w:pPr>
        <w:pStyle w:val="Heading1"/>
        <w:jc w:val="right"/>
      </w:pPr>
    </w:p>
    <w:p w14:paraId="1DF21E36" w14:textId="77777777" w:rsidR="00230BFC" w:rsidRDefault="00230BFC" w:rsidP="00874AA1">
      <w:pPr>
        <w:pStyle w:val="Heading1"/>
      </w:pPr>
    </w:p>
    <w:p w14:paraId="7A3E847B" w14:textId="58606C8D" w:rsidR="00563FE4" w:rsidRDefault="002E63E8" w:rsidP="00874AA1">
      <w:pPr>
        <w:pStyle w:val="Heading1"/>
      </w:pPr>
      <w:sdt>
        <w:sdtPr>
          <w:alias w:val="Requirements/Task(s):"/>
          <w:tag w:val="Requirements/Task(s):"/>
          <w:id w:val="1725405758"/>
          <w:placeholder>
            <w:docPart w:val="D04FEE28D1094FE3954A64F3AA631D3B"/>
          </w:placeholder>
          <w:temporary/>
          <w:showingPlcHdr/>
          <w15:appearance w15:val="hidden"/>
        </w:sdtPr>
        <w:sdtEndPr/>
        <w:sdtContent>
          <w:r w:rsidR="00874AA1" w:rsidRPr="00874AA1">
            <w:t>Requirements/Task(s):</w:t>
          </w:r>
        </w:sdtContent>
      </w:sdt>
    </w:p>
    <w:p w14:paraId="11B7F5E9" w14:textId="0342090F" w:rsidR="00B40750" w:rsidRDefault="00B40750" w:rsidP="00B40750">
      <w:pPr>
        <w:pStyle w:val="Heading1"/>
        <w:numPr>
          <w:ilvl w:val="0"/>
          <w:numId w:val="6"/>
        </w:numPr>
      </w:pPr>
      <w:r>
        <w:t xml:space="preserve">Acquire </w:t>
      </w:r>
      <w:r w:rsidR="00FD1605">
        <w:t>hardware (</w:t>
      </w:r>
      <w:r>
        <w:t>Raspberry Pi</w:t>
      </w:r>
      <w:r w:rsidR="00FD1605">
        <w:t>, Sense Hat, HDMI Cable, USB cable, Power adapter for wall, weather proof Raspberry Pi Case)</w:t>
      </w:r>
    </w:p>
    <w:p w14:paraId="3851FBFD" w14:textId="24856909" w:rsidR="00FD1605" w:rsidRDefault="00FD1605" w:rsidP="00B40750">
      <w:pPr>
        <w:pStyle w:val="Heading1"/>
        <w:numPr>
          <w:ilvl w:val="0"/>
          <w:numId w:val="6"/>
        </w:numPr>
      </w:pPr>
      <w:r>
        <w:t xml:space="preserve">Acquire Software, or files that will be vital as part of the project. </w:t>
      </w:r>
      <w:proofErr w:type="gramStart"/>
      <w:r>
        <w:t>(  Application</w:t>
      </w:r>
      <w:proofErr w:type="gramEnd"/>
      <w:r>
        <w:t xml:space="preserve"> Program Interface Key, </w:t>
      </w:r>
      <w:r w:rsidRPr="00E438FD">
        <w:rPr>
          <w:color w:val="FFF2CC" w:themeColor="accent4" w:themeTint="33"/>
        </w:rPr>
        <w:t xml:space="preserve">.JSON </w:t>
      </w:r>
      <w:r>
        <w:t>file for location of weather reports, Raspbian, and Python</w:t>
      </w:r>
      <w:r w:rsidR="003A341B">
        <w:t>)</w:t>
      </w:r>
    </w:p>
    <w:p w14:paraId="2D1B472D" w14:textId="3AF3E6E5" w:rsidR="003A341B" w:rsidRPr="00400A9F" w:rsidRDefault="003A341B" w:rsidP="00B40750">
      <w:pPr>
        <w:pStyle w:val="Heading1"/>
        <w:numPr>
          <w:ilvl w:val="0"/>
          <w:numId w:val="6"/>
        </w:numPr>
        <w:rPr>
          <w:color w:val="FFF2CC" w:themeColor="accent4" w:themeTint="33"/>
        </w:rPr>
      </w:pPr>
      <w:r>
        <w:t xml:space="preserve">Create user account on </w:t>
      </w:r>
      <w:hyperlink r:id="rId17" w:history="1">
        <w:r w:rsidRPr="00400A9F">
          <w:rPr>
            <w:rStyle w:val="Hyperlink"/>
            <w:color w:val="FFF2CC" w:themeColor="accent4" w:themeTint="33"/>
          </w:rPr>
          <w:t>https://openweathermap.org/stations</w:t>
        </w:r>
      </w:hyperlink>
    </w:p>
    <w:p w14:paraId="52A9E81B" w14:textId="2BBBABB1" w:rsidR="003A341B" w:rsidRDefault="003A341B" w:rsidP="00B40750">
      <w:pPr>
        <w:pStyle w:val="Heading1"/>
        <w:numPr>
          <w:ilvl w:val="0"/>
          <w:numId w:val="6"/>
        </w:numPr>
      </w:pPr>
      <w:r>
        <w:t>Locate and note your specific application program interface key</w:t>
      </w:r>
    </w:p>
    <w:p w14:paraId="4CDFA227" w14:textId="7EC187C1" w:rsidR="003A341B" w:rsidRDefault="009B617B" w:rsidP="00B40750">
      <w:pPr>
        <w:pStyle w:val="Heading1"/>
        <w:numPr>
          <w:ilvl w:val="0"/>
          <w:numId w:val="6"/>
        </w:numPr>
      </w:pPr>
      <w:r>
        <w:t xml:space="preserve">Now, you must download the City list, in the form of a </w:t>
      </w:r>
      <w:r w:rsidRPr="00E438FD">
        <w:rPr>
          <w:color w:val="FBE4D5" w:themeColor="accent2" w:themeTint="33"/>
        </w:rPr>
        <w:t xml:space="preserve">.JSON </w:t>
      </w:r>
      <w:r>
        <w:t xml:space="preserve">file. This file was not viewable without an external file viewing </w:t>
      </w:r>
      <w:r w:rsidR="00E438FD">
        <w:t>application (File</w:t>
      </w:r>
      <w:r>
        <w:t xml:space="preserve"> Viewer Plus)</w:t>
      </w:r>
    </w:p>
    <w:p w14:paraId="6181E63B" w14:textId="0970EA24" w:rsidR="009747E0" w:rsidRDefault="009747E0" w:rsidP="00B40750">
      <w:pPr>
        <w:pStyle w:val="Heading1"/>
        <w:numPr>
          <w:ilvl w:val="0"/>
          <w:numId w:val="6"/>
        </w:numPr>
      </w:pPr>
      <w:r>
        <w:t xml:space="preserve">You must also locate your application programming interface, in the form of a URL- it can be found on the </w:t>
      </w:r>
      <w:r w:rsidRPr="009747E0">
        <w:rPr>
          <w:color w:val="FFE599" w:themeColor="accent4" w:themeTint="66"/>
        </w:rPr>
        <w:t xml:space="preserve">“API” </w:t>
      </w:r>
      <w:r>
        <w:t>section of the taskbar</w:t>
      </w:r>
    </w:p>
    <w:p w14:paraId="68F5A095" w14:textId="3A56F3A2" w:rsidR="009B617B" w:rsidRDefault="009B617B" w:rsidP="009B617B">
      <w:pPr>
        <w:pStyle w:val="Heading1"/>
        <w:numPr>
          <w:ilvl w:val="0"/>
          <w:numId w:val="6"/>
        </w:numPr>
      </w:pPr>
      <w:r>
        <w:t>When locating your city from the list, cross reference a map, to ensure that you are using the correct city in the world based on longitude and latitude.  For my project I will be using;</w:t>
      </w:r>
      <w:r w:rsidR="00E438FD" w:rsidRPr="00E438FD">
        <w:rPr>
          <w:color w:val="D24CBF"/>
        </w:rPr>
        <w:t>&lt;</w:t>
      </w:r>
      <w:r w:rsidRPr="00E438FD">
        <w:rPr>
          <w:color w:val="D24CBF"/>
        </w:rPr>
        <w:t xml:space="preserve"> </w:t>
      </w:r>
      <w:r w:rsidRPr="00E438FD">
        <w:rPr>
          <w:color w:val="538135" w:themeColor="accent6" w:themeShade="BF"/>
        </w:rPr>
        <w:t xml:space="preserve">Escondido, Ca </w:t>
      </w:r>
      <w:r w:rsidRPr="00E438FD">
        <w:rPr>
          <w:color w:val="FFF2CC" w:themeColor="accent4" w:themeTint="33"/>
        </w:rPr>
        <w:t>(92027)</w:t>
      </w:r>
      <w:r w:rsidR="00E438FD" w:rsidRPr="00E438FD">
        <w:rPr>
          <w:color w:val="D24CBF"/>
        </w:rPr>
        <w:t>&gt;</w:t>
      </w:r>
      <w:r w:rsidR="00E438FD">
        <w:t xml:space="preserve"> </w:t>
      </w:r>
      <w:r w:rsidR="00E438FD" w:rsidRPr="00E438FD">
        <w:rPr>
          <w:color w:val="D24CBF"/>
        </w:rPr>
        <w:t>&lt;</w:t>
      </w:r>
      <w:r w:rsidR="00E438FD" w:rsidRPr="00E438FD">
        <w:rPr>
          <w:color w:val="538135" w:themeColor="accent6" w:themeShade="BF"/>
        </w:rPr>
        <w:t xml:space="preserve">City ID: </w:t>
      </w:r>
      <w:r w:rsidR="00E438FD" w:rsidRPr="00E438FD">
        <w:rPr>
          <w:color w:val="F7CAAC" w:themeColor="accent2" w:themeTint="66"/>
        </w:rPr>
        <w:t xml:space="preserve">5346827 </w:t>
      </w:r>
      <w:r w:rsidR="00E438FD" w:rsidRPr="00E438FD">
        <w:rPr>
          <w:color w:val="D24CBF"/>
        </w:rPr>
        <w:t>&gt;&lt;</w:t>
      </w:r>
      <w:r w:rsidR="00E438FD" w:rsidRPr="00E438FD">
        <w:rPr>
          <w:color w:val="F7CAAC" w:themeColor="accent2" w:themeTint="66"/>
        </w:rPr>
        <w:t xml:space="preserve"> </w:t>
      </w:r>
      <w:r w:rsidRPr="00E438FD">
        <w:rPr>
          <w:color w:val="538135" w:themeColor="accent6" w:themeShade="BF"/>
        </w:rPr>
        <w:t>Longitude:</w:t>
      </w:r>
      <w:r w:rsidRPr="00E438FD">
        <w:rPr>
          <w:color w:val="F7CAAC" w:themeColor="accent2" w:themeTint="66"/>
        </w:rPr>
        <w:t xml:space="preserve"> -117.086418 </w:t>
      </w:r>
      <w:r w:rsidR="00E438FD" w:rsidRPr="00E438FD">
        <w:rPr>
          <w:color w:val="D24CBF"/>
        </w:rPr>
        <w:t>&gt; &lt;</w:t>
      </w:r>
      <w:r w:rsidRPr="00E438FD">
        <w:rPr>
          <w:color w:val="538135" w:themeColor="accent6" w:themeShade="BF"/>
        </w:rPr>
        <w:t xml:space="preserve">Latitude: </w:t>
      </w:r>
      <w:r w:rsidRPr="00E438FD">
        <w:rPr>
          <w:color w:val="F7CAAC" w:themeColor="accent2" w:themeTint="66"/>
        </w:rPr>
        <w:t>33.119209</w:t>
      </w:r>
      <w:r w:rsidR="00E438FD" w:rsidRPr="00E438FD">
        <w:rPr>
          <w:color w:val="D24CBF"/>
        </w:rPr>
        <w:t>&gt;</w:t>
      </w:r>
    </w:p>
    <w:p w14:paraId="70C7A240" w14:textId="542366F9" w:rsidR="009B617B" w:rsidRDefault="009B617B" w:rsidP="009B617B">
      <w:pPr>
        <w:pStyle w:val="Heading1"/>
        <w:numPr>
          <w:ilvl w:val="0"/>
          <w:numId w:val="6"/>
        </w:numPr>
      </w:pPr>
      <w:r>
        <w:t xml:space="preserve">From here, you must type the following </w:t>
      </w:r>
      <w:r w:rsidR="00E438FD">
        <w:t xml:space="preserve">into the PI’s terminal, </w:t>
      </w:r>
      <w:proofErr w:type="gramStart"/>
      <w:r w:rsidR="00E438FD">
        <w:t>in order for</w:t>
      </w:r>
      <w:proofErr w:type="gramEnd"/>
      <w:r w:rsidR="00E438FD">
        <w:t xml:space="preserve"> it to be properly implemented </w:t>
      </w:r>
      <w:r w:rsidR="00E438FD" w:rsidRPr="00E438FD">
        <w:rPr>
          <w:color w:val="D24CBF"/>
        </w:rPr>
        <w:t>&lt;</w:t>
      </w:r>
      <w:r w:rsidR="00E438FD">
        <w:t xml:space="preserve"> </w:t>
      </w:r>
      <w:proofErr w:type="spellStart"/>
      <w:r w:rsidR="00E438FD" w:rsidRPr="00E438FD">
        <w:rPr>
          <w:color w:val="F7CAAC" w:themeColor="accent2" w:themeTint="66"/>
        </w:rPr>
        <w:t>sudo</w:t>
      </w:r>
      <w:proofErr w:type="spellEnd"/>
      <w:r w:rsidR="00E438FD" w:rsidRPr="00E438FD">
        <w:rPr>
          <w:color w:val="F7CAAC" w:themeColor="accent2" w:themeTint="66"/>
        </w:rPr>
        <w:t xml:space="preserve"> apt-get update &amp;&amp; </w:t>
      </w:r>
      <w:proofErr w:type="spellStart"/>
      <w:r w:rsidR="00E438FD" w:rsidRPr="00E438FD">
        <w:rPr>
          <w:color w:val="F7CAAC" w:themeColor="accent2" w:themeTint="66"/>
        </w:rPr>
        <w:t>sudo</w:t>
      </w:r>
      <w:proofErr w:type="spellEnd"/>
      <w:r w:rsidR="00E438FD" w:rsidRPr="00E438FD">
        <w:rPr>
          <w:color w:val="F7CAAC" w:themeColor="accent2" w:themeTint="66"/>
        </w:rPr>
        <w:t xml:space="preserve"> apt-get upgrade</w:t>
      </w:r>
      <w:r w:rsidR="00E438FD">
        <w:t xml:space="preserve"> </w:t>
      </w:r>
      <w:r w:rsidR="00E438FD" w:rsidRPr="00E438FD">
        <w:rPr>
          <w:color w:val="D24CBF"/>
        </w:rPr>
        <w:t>&gt;</w:t>
      </w:r>
    </w:p>
    <w:p w14:paraId="15745814" w14:textId="1A31274F" w:rsidR="00E438FD" w:rsidRDefault="00E438FD" w:rsidP="009B617B">
      <w:pPr>
        <w:pStyle w:val="Heading1"/>
        <w:numPr>
          <w:ilvl w:val="0"/>
          <w:numId w:val="6"/>
        </w:numPr>
      </w:pPr>
      <w:r>
        <w:t xml:space="preserve">Then, you must access </w:t>
      </w:r>
      <w:r w:rsidR="00400A9F">
        <w:t>a developer file from GitHub, and Modify it to display your City ID, and your Application Program Interface Key.</w:t>
      </w:r>
    </w:p>
    <w:p w14:paraId="6ABDCAFA" w14:textId="064CB5DE" w:rsidR="00400A9F" w:rsidRDefault="00400A9F" w:rsidP="009B617B">
      <w:pPr>
        <w:pStyle w:val="Heading1"/>
        <w:numPr>
          <w:ilvl w:val="0"/>
          <w:numId w:val="6"/>
        </w:numPr>
      </w:pPr>
      <w:r>
        <w:t>Now that you’ve done that, the final step is to chose whether you want to use the metric system, or if you’d rather view temperature in Fahrenheit.</w:t>
      </w:r>
    </w:p>
    <w:p w14:paraId="185AF33A" w14:textId="7A58E7CA" w:rsidR="00400A9F" w:rsidRPr="00874AA1" w:rsidRDefault="00400A9F" w:rsidP="009B617B">
      <w:pPr>
        <w:pStyle w:val="Heading1"/>
        <w:numPr>
          <w:ilvl w:val="0"/>
          <w:numId w:val="6"/>
        </w:numPr>
      </w:pPr>
      <w:r>
        <w:t xml:space="preserve"> And BAM! just like that you’ve created your own personal Raspberry Pi Weather Station!</w:t>
      </w:r>
    </w:p>
    <w:p w14:paraId="2D11318A" w14:textId="03939D82" w:rsidR="00B40750" w:rsidRDefault="00B40750" w:rsidP="00874AA1">
      <w:pPr>
        <w:pStyle w:val="Heading1"/>
      </w:pPr>
    </w:p>
    <w:p w14:paraId="5B4AAF8B" w14:textId="1452F952" w:rsidR="00563FE4" w:rsidRPr="00874AA1" w:rsidRDefault="00563FE4" w:rsidP="00400A9F">
      <w:pPr>
        <w:pStyle w:val="Heading1"/>
      </w:pPr>
    </w:p>
    <w:p w14:paraId="2AFF05CF" w14:textId="77777777" w:rsidR="00F918CF" w:rsidRDefault="00F918CF" w:rsidP="00874AA1">
      <w:pPr>
        <w:pStyle w:val="Heading1"/>
      </w:pPr>
    </w:p>
    <w:p w14:paraId="40970638" w14:textId="77777777" w:rsidR="00F918CF" w:rsidRDefault="00F918CF" w:rsidP="00874AA1">
      <w:pPr>
        <w:pStyle w:val="Heading1"/>
      </w:pPr>
    </w:p>
    <w:p w14:paraId="49689417" w14:textId="77777777" w:rsidR="00F918CF" w:rsidRDefault="00F918CF" w:rsidP="00874AA1">
      <w:pPr>
        <w:pStyle w:val="Heading1"/>
      </w:pPr>
    </w:p>
    <w:p w14:paraId="20601790" w14:textId="77777777" w:rsidR="00F918CF" w:rsidRDefault="00F918CF" w:rsidP="00874AA1">
      <w:pPr>
        <w:pStyle w:val="Heading1"/>
      </w:pPr>
    </w:p>
    <w:p w14:paraId="133CA98F" w14:textId="77777777" w:rsidR="00F918CF" w:rsidRDefault="00F918CF" w:rsidP="00874AA1">
      <w:pPr>
        <w:pStyle w:val="Heading1"/>
      </w:pPr>
    </w:p>
    <w:p w14:paraId="006A654F" w14:textId="77777777" w:rsidR="00F918CF" w:rsidRDefault="00F918CF" w:rsidP="00874AA1">
      <w:pPr>
        <w:pStyle w:val="Heading1"/>
      </w:pPr>
    </w:p>
    <w:p w14:paraId="545A2A96" w14:textId="77777777" w:rsidR="00F918CF" w:rsidRDefault="00F918CF" w:rsidP="00874AA1">
      <w:pPr>
        <w:pStyle w:val="Heading1"/>
      </w:pPr>
    </w:p>
    <w:p w14:paraId="590447B3" w14:textId="77777777" w:rsidR="00F918CF" w:rsidRDefault="00F918CF" w:rsidP="00874AA1">
      <w:pPr>
        <w:pStyle w:val="Heading1"/>
      </w:pPr>
    </w:p>
    <w:p w14:paraId="5B3D4A07" w14:textId="2220A26F" w:rsidR="00563FE4" w:rsidRPr="00874AA1" w:rsidRDefault="00400A9F" w:rsidP="00874AA1">
      <w:pPr>
        <w:pStyle w:val="Heading1"/>
      </w:pPr>
      <w:r>
        <w:t>Demonstration of Completion &amp; Skills Gained</w:t>
      </w:r>
    </w:p>
    <w:p w14:paraId="594DC2E9" w14:textId="4660E107" w:rsidR="005244D5" w:rsidRPr="00F918CF" w:rsidRDefault="007B5CC2" w:rsidP="00A9656C">
      <w:pPr>
        <w:rPr>
          <w:b/>
          <w:color w:val="000000" w:themeColor="text1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E330F06" wp14:editId="7D669D88">
                <wp:simplePos x="0" y="0"/>
                <wp:positionH relativeFrom="column">
                  <wp:posOffset>1493520</wp:posOffset>
                </wp:positionH>
                <wp:positionV relativeFrom="paragraph">
                  <wp:posOffset>2332355</wp:posOffset>
                </wp:positionV>
                <wp:extent cx="3848100" cy="40386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6CB0E" w14:textId="179E0A6C" w:rsidR="00A9656C" w:rsidRPr="00AD6D93" w:rsidRDefault="00A9656C" w:rsidP="00A9656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t>Figure 1-1</w:t>
                            </w:r>
                            <w:r w:rsidRPr="00C975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918CF">
                              <w:rPr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F918CF">
                              <w:rPr>
                                <w:highlight w:val="yellow"/>
                              </w:rPr>
                              <w:t>SenseHat</w:t>
                            </w:r>
                            <w:proofErr w:type="spellEnd"/>
                            <w:r w:rsidRPr="00F918CF">
                              <w:rPr>
                                <w:highlight w:val="yellow"/>
                              </w:rPr>
                              <w:t xml:space="preserve"> Add-on for Raspberry </w:t>
                            </w:r>
                            <w:r w:rsidR="005D325D" w:rsidRPr="00F918CF">
                              <w:rPr>
                                <w:highlight w:val="yellow"/>
                              </w:rPr>
                              <w:t>Pi, Features</w:t>
                            </w:r>
                            <w:r w:rsidRPr="00F918CF">
                              <w:rPr>
                                <w:highlight w:val="yellow"/>
                              </w:rPr>
                              <w:t xml:space="preserve"> an LED display as well as Air pressure, Temperature, and Humidity Sensors</w:t>
                            </w:r>
                            <w:r w:rsidR="00F918CF" w:rsidRPr="00F918CF">
                              <w:rPr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30F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7.6pt;margin-top:183.65pt;width:303pt;height:31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" stroked="f">
                <v:textbox inset="0,0,0,0">
                  <w:txbxContent>
                    <w:p w14:paraId="4F26CB0E" w14:textId="179E0A6C" w:rsidR="00A9656C" w:rsidRPr="00AD6D93" w:rsidRDefault="00A9656C" w:rsidP="00A9656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t>Figure 1-1</w:t>
                      </w:r>
                      <w:r w:rsidRPr="00C975FE">
                        <w:rPr>
                          <w:color w:val="000000" w:themeColor="text1"/>
                        </w:rPr>
                        <w:t xml:space="preserve"> </w:t>
                      </w:r>
                      <w:r w:rsidRPr="00F918CF">
                        <w:rPr>
                          <w:highlight w:val="yellow"/>
                        </w:rPr>
                        <w:t>(</w:t>
                      </w:r>
                      <w:proofErr w:type="spellStart"/>
                      <w:r w:rsidRPr="00F918CF">
                        <w:rPr>
                          <w:highlight w:val="yellow"/>
                        </w:rPr>
                        <w:t>SenseHat</w:t>
                      </w:r>
                      <w:proofErr w:type="spellEnd"/>
                      <w:r w:rsidRPr="00F918CF">
                        <w:rPr>
                          <w:highlight w:val="yellow"/>
                        </w:rPr>
                        <w:t xml:space="preserve"> Add-on for Raspberry </w:t>
                      </w:r>
                      <w:r w:rsidR="005D325D" w:rsidRPr="00F918CF">
                        <w:rPr>
                          <w:highlight w:val="yellow"/>
                        </w:rPr>
                        <w:t>Pi, Features</w:t>
                      </w:r>
                      <w:r w:rsidRPr="00F918CF">
                        <w:rPr>
                          <w:highlight w:val="yellow"/>
                        </w:rPr>
                        <w:t xml:space="preserve"> an LED display as well as Air pressure, Temperature, and Humidity Sensors</w:t>
                      </w:r>
                      <w:r w:rsidR="00F918CF" w:rsidRPr="00F918CF">
                        <w:rPr>
                          <w:highlight w:val="yellow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3C0B1CD" wp14:editId="6BE20103">
            <wp:simplePos x="0" y="0"/>
            <wp:positionH relativeFrom="column">
              <wp:posOffset>53340</wp:posOffset>
            </wp:positionH>
            <wp:positionV relativeFrom="paragraph">
              <wp:posOffset>1059180</wp:posOffset>
            </wp:positionV>
            <wp:extent cx="3867150" cy="1485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1-29 (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732CE5C" wp14:editId="05A3E2AE">
                <wp:simplePos x="0" y="0"/>
                <wp:positionH relativeFrom="margin">
                  <wp:posOffset>4091940</wp:posOffset>
                </wp:positionH>
                <wp:positionV relativeFrom="paragraph">
                  <wp:posOffset>5357495</wp:posOffset>
                </wp:positionV>
                <wp:extent cx="1958340" cy="929640"/>
                <wp:effectExtent l="0" t="0" r="381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929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C22F9" w14:textId="01705D6E" w:rsidR="00A9656C" w:rsidRDefault="00A9656C" w:rsidP="00A9656C">
                            <w:pPr>
                              <w:pStyle w:val="Caption"/>
                            </w:pPr>
                            <w:r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t xml:space="preserve">Figure </w:t>
                            </w:r>
                            <w:r w:rsidR="004003F6"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fldChar w:fldCharType="begin"/>
                            </w:r>
                            <w:r w:rsidR="004003F6"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instrText xml:space="preserve"> SEQ Figure \* ARABIC </w:instrText>
                            </w:r>
                            <w:r w:rsidR="004003F6"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fldChar w:fldCharType="separate"/>
                            </w:r>
                            <w:r w:rsidR="005D325D" w:rsidRPr="00F918CF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t>1</w:t>
                            </w:r>
                            <w:r w:rsidR="004003F6"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fldChar w:fldCharType="end"/>
                            </w:r>
                            <w:r w:rsidRPr="00F918CF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4"/>
                                <w:highlight w:val="darkGray"/>
                                <w:u w:val="single"/>
                              </w:rPr>
                              <w:t>-2</w:t>
                            </w:r>
                            <w:r w:rsidRPr="00C975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918CF">
                              <w:rPr>
                                <w:highlight w:val="yellow"/>
                              </w:rPr>
                              <w:t>(Raspberry Pi Complete Starter Kit, Includes:</w:t>
                            </w:r>
                            <w:r w:rsidR="004003F6" w:rsidRPr="00F918CF">
                              <w:rPr>
                                <w:highlight w:val="yellow"/>
                              </w:rPr>
                              <w:t xml:space="preserve"> Raspberry Pi 3 B+, 16GB micro SD card, NOOBS, 5V 3A Power Supply, Clear </w:t>
                            </w:r>
                            <w:proofErr w:type="spellStart"/>
                            <w:r w:rsidR="004003F6" w:rsidRPr="00F918CF">
                              <w:rPr>
                                <w:highlight w:val="yellow"/>
                              </w:rPr>
                              <w:t>Rpi</w:t>
                            </w:r>
                            <w:proofErr w:type="spellEnd"/>
                            <w:r w:rsidR="004003F6" w:rsidRPr="00F918CF">
                              <w:rPr>
                                <w:highlight w:val="yellow"/>
                              </w:rPr>
                              <w:t xml:space="preserve"> Case, HDMI </w:t>
                            </w:r>
                            <w:proofErr w:type="gramStart"/>
                            <w:r w:rsidR="004003F6" w:rsidRPr="00F918CF">
                              <w:rPr>
                                <w:highlight w:val="yellow"/>
                              </w:rPr>
                              <w:t>cable,  USB</w:t>
                            </w:r>
                            <w:proofErr w:type="gramEnd"/>
                            <w:r w:rsidR="004003F6" w:rsidRPr="00F918CF">
                              <w:rPr>
                                <w:highlight w:val="yellow"/>
                              </w:rPr>
                              <w:t>-A&amp;USB-C cable</w:t>
                            </w:r>
                            <w:r w:rsidR="005D325D" w:rsidRPr="00F918CF">
                              <w:rPr>
                                <w:highlight w:val="yellow"/>
                              </w:rPr>
                              <w:t>s, and an SD-card reader.</w:t>
                            </w:r>
                          </w:p>
                          <w:p w14:paraId="2BD2F390" w14:textId="77777777" w:rsidR="00A9656C" w:rsidRPr="00A9656C" w:rsidRDefault="00A9656C" w:rsidP="00A9656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CE5C" id="Text Box 4" o:spid="_x0000_s1027" type="#_x0000_t202" style="position:absolute;margin-left:322.2pt;margin-top:421.85pt;width:154.2pt;height:73.2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" stroked="f">
                <v:textbox inset="0,0,0,0">
                  <w:txbxContent>
                    <w:p w14:paraId="2DCC22F9" w14:textId="01705D6E" w:rsidR="00A9656C" w:rsidRDefault="00A9656C" w:rsidP="00A9656C">
                      <w:pPr>
                        <w:pStyle w:val="Caption"/>
                      </w:pPr>
                      <w:r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t xml:space="preserve">Figure </w:t>
                      </w:r>
                      <w:r w:rsidR="004003F6"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fldChar w:fldCharType="begin"/>
                      </w:r>
                      <w:r w:rsidR="004003F6"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instrText xml:space="preserve"> SEQ Figure \* ARABIC </w:instrText>
                      </w:r>
                      <w:r w:rsidR="004003F6"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fldChar w:fldCharType="separate"/>
                      </w:r>
                      <w:r w:rsidR="005D325D" w:rsidRPr="00F918CF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t>1</w:t>
                      </w:r>
                      <w:r w:rsidR="004003F6"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fldChar w:fldCharType="end"/>
                      </w:r>
                      <w:r w:rsidRPr="00F918CF">
                        <w:rPr>
                          <w:b/>
                          <w:i w:val="0"/>
                          <w:color w:val="000000" w:themeColor="text1"/>
                          <w:sz w:val="24"/>
                          <w:szCs w:val="24"/>
                          <w:highlight w:val="darkGray"/>
                          <w:u w:val="single"/>
                        </w:rPr>
                        <w:t>-2</w:t>
                      </w:r>
                      <w:r w:rsidRPr="00C975FE">
                        <w:rPr>
                          <w:color w:val="000000" w:themeColor="text1"/>
                        </w:rPr>
                        <w:t xml:space="preserve"> </w:t>
                      </w:r>
                      <w:r w:rsidRPr="00F918CF">
                        <w:rPr>
                          <w:highlight w:val="yellow"/>
                        </w:rPr>
                        <w:t>(Raspberry Pi Complete Starter Kit, Includes:</w:t>
                      </w:r>
                      <w:r w:rsidR="004003F6" w:rsidRPr="00F918CF">
                        <w:rPr>
                          <w:highlight w:val="yellow"/>
                        </w:rPr>
                        <w:t xml:space="preserve"> Raspberry Pi 3 B+, 16GB micro SD card, NOOBS, 5V 3A Power Supply, Clear </w:t>
                      </w:r>
                      <w:proofErr w:type="spellStart"/>
                      <w:r w:rsidR="004003F6" w:rsidRPr="00F918CF">
                        <w:rPr>
                          <w:highlight w:val="yellow"/>
                        </w:rPr>
                        <w:t>Rpi</w:t>
                      </w:r>
                      <w:proofErr w:type="spellEnd"/>
                      <w:r w:rsidR="004003F6" w:rsidRPr="00F918CF">
                        <w:rPr>
                          <w:highlight w:val="yellow"/>
                        </w:rPr>
                        <w:t xml:space="preserve"> Case, HDMI </w:t>
                      </w:r>
                      <w:proofErr w:type="gramStart"/>
                      <w:r w:rsidR="004003F6" w:rsidRPr="00F918CF">
                        <w:rPr>
                          <w:highlight w:val="yellow"/>
                        </w:rPr>
                        <w:t>cable,  USB</w:t>
                      </w:r>
                      <w:proofErr w:type="gramEnd"/>
                      <w:r w:rsidR="004003F6" w:rsidRPr="00F918CF">
                        <w:rPr>
                          <w:highlight w:val="yellow"/>
                        </w:rPr>
                        <w:t>-A&amp;USB-C cable</w:t>
                      </w:r>
                      <w:r w:rsidR="005D325D" w:rsidRPr="00F918CF">
                        <w:rPr>
                          <w:highlight w:val="yellow"/>
                        </w:rPr>
                        <w:t>s, and an SD-card reader.</w:t>
                      </w:r>
                    </w:p>
                    <w:p w14:paraId="2BD2F390" w14:textId="77777777" w:rsidR="00A9656C" w:rsidRPr="00A9656C" w:rsidRDefault="00A9656C" w:rsidP="00A9656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31EBBB4" wp14:editId="4BB01227">
            <wp:simplePos x="0" y="0"/>
            <wp:positionH relativeFrom="margin">
              <wp:posOffset>1478280</wp:posOffset>
            </wp:positionH>
            <wp:positionV relativeFrom="paragraph">
              <wp:posOffset>5197475</wp:posOffset>
            </wp:positionV>
            <wp:extent cx="4549140" cy="211836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1-29 (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8CF">
        <w:t xml:space="preserve">1. </w:t>
      </w:r>
      <w:r w:rsidR="00D91392" w:rsidRPr="00F918CF">
        <w:rPr>
          <w:b/>
          <w:color w:val="000000" w:themeColor="text1"/>
          <w:u w:val="single"/>
        </w:rPr>
        <w:t xml:space="preserve">Figure 1-1 and 1-2 Display necessary hardware assets outlined in my </w:t>
      </w:r>
      <w:r w:rsidR="004003F6" w:rsidRPr="00F918CF">
        <w:rPr>
          <w:b/>
          <w:color w:val="000000" w:themeColor="text1"/>
          <w:u w:val="single"/>
        </w:rPr>
        <w:t>project</w:t>
      </w:r>
    </w:p>
    <w:p w14:paraId="03A63C36" w14:textId="5A2A5974" w:rsidR="00F918CF" w:rsidRDefault="00F918CF" w:rsidP="00F918CF">
      <w:pPr>
        <w:pStyle w:val="Heading1"/>
        <w:ind w:left="720"/>
      </w:pPr>
    </w:p>
    <w:p w14:paraId="65AACD34" w14:textId="7288DDEA" w:rsidR="00F918CF" w:rsidRDefault="00F918CF" w:rsidP="00F918CF">
      <w:pPr>
        <w:pStyle w:val="Heading1"/>
        <w:ind w:left="720"/>
      </w:pPr>
    </w:p>
    <w:p w14:paraId="66A184FC" w14:textId="77777777" w:rsidR="00F918CF" w:rsidRDefault="00F918CF" w:rsidP="00F918CF">
      <w:pPr>
        <w:pStyle w:val="Heading1"/>
        <w:ind w:left="720"/>
      </w:pPr>
    </w:p>
    <w:p w14:paraId="51C055BA" w14:textId="61BDA1FD" w:rsidR="00F918CF" w:rsidRDefault="00F918CF" w:rsidP="00F918CF">
      <w:pPr>
        <w:pStyle w:val="Heading1"/>
        <w:ind w:left="720"/>
      </w:pPr>
    </w:p>
    <w:p w14:paraId="07CC49DA" w14:textId="670C28B7" w:rsidR="00A9656C" w:rsidRDefault="00F918CF" w:rsidP="00F918CF">
      <w:pPr>
        <w:pStyle w:val="Heading1"/>
        <w:ind w:left="720"/>
      </w:pPr>
      <w:r>
        <w:t xml:space="preserve">2. </w:t>
      </w:r>
      <w:r w:rsidR="005D325D">
        <w:t>Figures 2-1 and 2-2 Display screenshots of multiple interfaces within the Openweathermap application, the URL format for the application programming interface is noted below.</w:t>
      </w:r>
    </w:p>
    <w:p w14:paraId="60136739" w14:textId="572C429F" w:rsidR="005D325D" w:rsidRPr="005D325D" w:rsidRDefault="005D325D" w:rsidP="005D325D">
      <w:pPr>
        <w:pStyle w:val="Heading1"/>
        <w:rPr>
          <w:bCs/>
        </w:rPr>
      </w:pPr>
      <w:r>
        <w:t xml:space="preserve">&lt; </w:t>
      </w:r>
      <w:hyperlink r:id="rId20" w:history="1">
        <w:r w:rsidRPr="005D325D">
          <w:rPr>
            <w:rStyle w:val="Hyperlink"/>
            <w:bCs/>
            <w:color w:val="FFE599" w:themeColor="accent4" w:themeTint="66"/>
          </w:rPr>
          <w:t>http://maps.openweathermap.org/maps/2.0/weather/{op}/{z}/{x}/{y}</w:t>
        </w:r>
      </w:hyperlink>
      <w:r>
        <w:rPr>
          <w:bCs/>
        </w:rPr>
        <w:t xml:space="preserve"> &gt;</w:t>
      </w:r>
    </w:p>
    <w:p w14:paraId="0DE4F65C" w14:textId="0AB9F59A" w:rsidR="005D325D" w:rsidRDefault="005D325D" w:rsidP="00874AA1">
      <w:pPr>
        <w:pStyle w:val="Heading1"/>
      </w:pPr>
    </w:p>
    <w:p w14:paraId="1CB8D6D3" w14:textId="4E0B23AD" w:rsidR="004003F6" w:rsidRDefault="004003F6" w:rsidP="004003F6">
      <w:pPr>
        <w:pStyle w:val="Caption"/>
        <w:keepNext/>
      </w:pPr>
    </w:p>
    <w:p w14:paraId="3D02F22D" w14:textId="03D3D622" w:rsidR="005D325D" w:rsidRDefault="005D325D" w:rsidP="005D325D">
      <w:pPr>
        <w:pStyle w:val="Heading1"/>
        <w:rPr>
          <w:noProof/>
        </w:rPr>
      </w:pPr>
      <w:r>
        <w:rPr>
          <w:noProof/>
        </w:rPr>
        <w:t xml:space="preserve"> </w:t>
      </w:r>
    </w:p>
    <w:p w14:paraId="463EFA6F" w14:textId="1B0FDD8E" w:rsidR="009747E0" w:rsidRDefault="00F918CF" w:rsidP="005D325D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70DBB6" wp14:editId="4AB34470">
                <wp:simplePos x="0" y="0"/>
                <wp:positionH relativeFrom="margin">
                  <wp:align>right</wp:align>
                </wp:positionH>
                <wp:positionV relativeFrom="paragraph">
                  <wp:posOffset>658495</wp:posOffset>
                </wp:positionV>
                <wp:extent cx="4488180" cy="464820"/>
                <wp:effectExtent l="0" t="0" r="2667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80630" w14:textId="5B32244F" w:rsidR="004003F6" w:rsidRDefault="004003F6">
                            <w:r w:rsidRPr="00F918CF">
                              <w:rPr>
                                <w:b/>
                                <w:highlight w:val="darkGray"/>
                                <w:u w:val="single"/>
                              </w:rPr>
                              <w:t>Figure 2-1</w:t>
                            </w:r>
                            <w:r>
                              <w:t xml:space="preserve"> </w:t>
                            </w:r>
                            <w:r w:rsidRPr="00F918CF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(</w:t>
                            </w:r>
                            <w:r w:rsidR="005D325D" w:rsidRPr="00F918CF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A look inside client view of </w:t>
                            </w:r>
                            <w:proofErr w:type="spellStart"/>
                            <w:r w:rsidR="005D325D" w:rsidRPr="00F918CF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OpenWeatherMap</w:t>
                            </w:r>
                            <w:proofErr w:type="spellEnd"/>
                            <w:r w:rsidR="005D325D" w:rsidRPr="00F918CF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application)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DBB6" id="Text Box 2" o:spid="_x0000_s1028" type="#_x0000_t202" style="position:absolute;margin-left:302.2pt;margin-top:51.85pt;width:353.4pt;height:36.6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">
                <v:textbox>
                  <w:txbxContent>
                    <w:p w14:paraId="24F80630" w14:textId="5B32244F" w:rsidR="004003F6" w:rsidRDefault="004003F6">
                      <w:r w:rsidRPr="00F918CF">
                        <w:rPr>
                          <w:b/>
                          <w:highlight w:val="darkGray"/>
                          <w:u w:val="single"/>
                        </w:rPr>
                        <w:t>Figure 2-1</w:t>
                      </w:r>
                      <w:r>
                        <w:t xml:space="preserve"> </w:t>
                      </w:r>
                      <w:r w:rsidRPr="00F918CF">
                        <w:rPr>
                          <w:sz w:val="18"/>
                          <w:szCs w:val="18"/>
                          <w:highlight w:val="yellow"/>
                        </w:rPr>
                        <w:t>(</w:t>
                      </w:r>
                      <w:r w:rsidR="005D325D" w:rsidRPr="00F918CF">
                        <w:rPr>
                          <w:sz w:val="18"/>
                          <w:szCs w:val="18"/>
                          <w:highlight w:val="yellow"/>
                        </w:rPr>
                        <w:t xml:space="preserve">A look inside client view of </w:t>
                      </w:r>
                      <w:proofErr w:type="spellStart"/>
                      <w:r w:rsidR="005D325D" w:rsidRPr="00F918CF">
                        <w:rPr>
                          <w:sz w:val="18"/>
                          <w:szCs w:val="18"/>
                          <w:highlight w:val="yellow"/>
                        </w:rPr>
                        <w:t>OpenWeatherMap</w:t>
                      </w:r>
                      <w:proofErr w:type="spellEnd"/>
                      <w:r w:rsidR="005D325D" w:rsidRPr="00F918CF">
                        <w:rPr>
                          <w:sz w:val="18"/>
                          <w:szCs w:val="18"/>
                          <w:highlight w:val="yellow"/>
                        </w:rPr>
                        <w:t xml:space="preserve"> application)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D0D21A" wp14:editId="052D554F">
            <wp:extent cx="5943600" cy="721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1-29 (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202C" w14:textId="4EA72EB8" w:rsidR="009747E0" w:rsidRDefault="009747E0" w:rsidP="009747E0">
      <w:pPr>
        <w:pStyle w:val="Heading1"/>
      </w:pPr>
    </w:p>
    <w:p w14:paraId="482456F0" w14:textId="3E722032" w:rsidR="00C975FE" w:rsidRDefault="00C975FE" w:rsidP="00874AA1">
      <w:pPr>
        <w:pStyle w:val="Heading1"/>
        <w:rPr>
          <w:noProof/>
        </w:rPr>
      </w:pPr>
    </w:p>
    <w:p w14:paraId="0492D53A" w14:textId="6F5AE80D" w:rsidR="00A9656C" w:rsidRDefault="00F918CF" w:rsidP="00874AA1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7EE421" wp14:editId="2DAB7026">
                <wp:simplePos x="0" y="0"/>
                <wp:positionH relativeFrom="margin">
                  <wp:posOffset>-480060</wp:posOffset>
                </wp:positionH>
                <wp:positionV relativeFrom="paragraph">
                  <wp:posOffset>167005</wp:posOffset>
                </wp:positionV>
                <wp:extent cx="5920740" cy="586740"/>
                <wp:effectExtent l="0" t="0" r="22860" b="228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19CBE" w14:textId="0E02C0E9" w:rsidR="005D325D" w:rsidRDefault="005D325D">
                            <w:r w:rsidRPr="00F918CF">
                              <w:rPr>
                                <w:b/>
                                <w:highlight w:val="darkGray"/>
                                <w:u w:val="single"/>
                              </w:rPr>
                              <w:t>Figure 2-2</w:t>
                            </w:r>
                            <w:r>
                              <w:t xml:space="preserve"> </w:t>
                            </w:r>
                            <w:r w:rsidRPr="00F918CF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(A look inside the application programming interface URL, and screengrab showing the chronological capabilities of the weather station.)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EE421" id="_x0000_s1029" type="#_x0000_t202" style="position:absolute;margin-left:-37.8pt;margin-top:13.15pt;width:466.2pt;height:46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">
                <v:textbox>
                  <w:txbxContent>
                    <w:p w14:paraId="0C619CBE" w14:textId="0E02C0E9" w:rsidR="005D325D" w:rsidRDefault="005D325D">
                      <w:r w:rsidRPr="00F918CF">
                        <w:rPr>
                          <w:b/>
                          <w:highlight w:val="darkGray"/>
                          <w:u w:val="single"/>
                        </w:rPr>
                        <w:t>Figure 2-2</w:t>
                      </w:r>
                      <w:r>
                        <w:t xml:space="preserve"> </w:t>
                      </w:r>
                      <w:r w:rsidRPr="00F918CF">
                        <w:rPr>
                          <w:sz w:val="18"/>
                          <w:szCs w:val="18"/>
                          <w:highlight w:val="yellow"/>
                        </w:rPr>
                        <w:t>(A look inside the application programming interface URL, and screengrab showing the chronological capabilities of the weather station.)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A5EEB3" w14:textId="5808195C" w:rsidR="00C975FE" w:rsidRDefault="00C975FE" w:rsidP="00874AA1">
      <w:pPr>
        <w:pStyle w:val="Heading1"/>
        <w:rPr>
          <w:noProof/>
        </w:rPr>
      </w:pPr>
    </w:p>
    <w:p w14:paraId="075228A8" w14:textId="5E695787" w:rsidR="00A9656C" w:rsidRDefault="00F918CF" w:rsidP="00874AA1">
      <w:pPr>
        <w:pStyle w:val="Heading1"/>
      </w:pPr>
      <w:r>
        <w:rPr>
          <w:noProof/>
        </w:rPr>
        <w:drawing>
          <wp:inline distT="0" distB="0" distL="0" distR="0" wp14:anchorId="0A4FC8D6" wp14:editId="579EFA14">
            <wp:extent cx="5943600" cy="1722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1-29 (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b="34359"/>
                    <a:stretch/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63BA" w14:textId="26BC31AE" w:rsidR="005D325D" w:rsidRDefault="005D325D" w:rsidP="00874AA1">
      <w:pPr>
        <w:pStyle w:val="Heading1"/>
        <w:rPr>
          <w:noProof/>
        </w:rPr>
      </w:pPr>
    </w:p>
    <w:p w14:paraId="577985E5" w14:textId="2C1EB1CD" w:rsidR="00A9656C" w:rsidRDefault="00A9656C" w:rsidP="00874AA1">
      <w:pPr>
        <w:pStyle w:val="Heading1"/>
      </w:pPr>
    </w:p>
    <w:p w14:paraId="1F3AED67" w14:textId="22BE6209" w:rsidR="00A9656C" w:rsidRDefault="00A9656C" w:rsidP="00874AA1">
      <w:pPr>
        <w:pStyle w:val="Heading1"/>
      </w:pPr>
    </w:p>
    <w:p w14:paraId="7F22DEA6" w14:textId="0EC7D9E3" w:rsidR="00A9656C" w:rsidRDefault="00A9656C" w:rsidP="00874AA1">
      <w:pPr>
        <w:pStyle w:val="Heading1"/>
      </w:pPr>
    </w:p>
    <w:p w14:paraId="622F3FD2" w14:textId="49372DDE" w:rsidR="008B22FC" w:rsidRDefault="008B22FC" w:rsidP="00874AA1">
      <w:pPr>
        <w:pStyle w:val="Heading1"/>
      </w:pPr>
    </w:p>
    <w:p w14:paraId="0CF7EADB" w14:textId="280AB6A7" w:rsidR="008B22FC" w:rsidRDefault="008B22FC" w:rsidP="00874AA1">
      <w:pPr>
        <w:pStyle w:val="Heading1"/>
      </w:pPr>
    </w:p>
    <w:p w14:paraId="089317E3" w14:textId="29E500A0" w:rsidR="008B22FC" w:rsidRDefault="008B22FC" w:rsidP="00874AA1">
      <w:pPr>
        <w:pStyle w:val="Heading1"/>
      </w:pPr>
    </w:p>
    <w:p w14:paraId="647E33BC" w14:textId="515A2708" w:rsidR="008B22FC" w:rsidRDefault="008B22FC" w:rsidP="00874AA1">
      <w:pPr>
        <w:pStyle w:val="Heading1"/>
      </w:pPr>
    </w:p>
    <w:p w14:paraId="2FA8A8BE" w14:textId="3118386A" w:rsidR="008B22FC" w:rsidRDefault="008B22FC" w:rsidP="00874AA1">
      <w:pPr>
        <w:pStyle w:val="Heading1"/>
      </w:pPr>
    </w:p>
    <w:p w14:paraId="5FA8E64C" w14:textId="3BD4FF00" w:rsidR="008B22FC" w:rsidRDefault="008B22FC" w:rsidP="00874AA1">
      <w:pPr>
        <w:pStyle w:val="Heading1"/>
      </w:pPr>
    </w:p>
    <w:p w14:paraId="746780CF" w14:textId="7A328465" w:rsidR="008B22FC" w:rsidRDefault="008B22FC" w:rsidP="00874AA1">
      <w:pPr>
        <w:pStyle w:val="Heading1"/>
      </w:pPr>
    </w:p>
    <w:p w14:paraId="1FF04AFF" w14:textId="765B7024" w:rsidR="00F918CF" w:rsidRDefault="00F918CF" w:rsidP="00874AA1">
      <w:pPr>
        <w:pStyle w:val="Heading1"/>
      </w:pPr>
    </w:p>
    <w:p w14:paraId="3F94B84C" w14:textId="235BC899" w:rsidR="00F918CF" w:rsidRDefault="00F918CF" w:rsidP="00874AA1">
      <w:pPr>
        <w:pStyle w:val="Heading1"/>
      </w:pPr>
    </w:p>
    <w:p w14:paraId="0ABF1827" w14:textId="2CEA03F9" w:rsidR="00F918CF" w:rsidRDefault="00F918CF" w:rsidP="00874AA1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30D0945" wp14:editId="5E0D60BA">
                <wp:simplePos x="0" y="0"/>
                <wp:positionH relativeFrom="margin">
                  <wp:posOffset>-765810</wp:posOffset>
                </wp:positionH>
                <wp:positionV relativeFrom="paragraph">
                  <wp:posOffset>261620</wp:posOffset>
                </wp:positionV>
                <wp:extent cx="6164580" cy="492125"/>
                <wp:effectExtent l="0" t="0" r="26670" b="222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C438D" w14:textId="5E931D2E" w:rsidR="009747E0" w:rsidRDefault="009747E0">
                            <w:r w:rsidRPr="00F918CF">
                              <w:rPr>
                                <w:b/>
                                <w:highlight w:val="darkGray"/>
                                <w:u w:val="single"/>
                              </w:rPr>
                              <w:t>Figure 3-</w:t>
                            </w:r>
                            <w:r w:rsidR="00C975FE" w:rsidRPr="00F918CF">
                              <w:rPr>
                                <w:b/>
                                <w:highlight w:val="darkGray"/>
                                <w:u w:val="single"/>
                              </w:rPr>
                              <w:t>1</w:t>
                            </w:r>
                            <w:r w:rsidR="00C975FE">
                              <w:t xml:space="preserve"> </w:t>
                            </w:r>
                            <w:r w:rsidRPr="00F918CF">
                              <w:rPr>
                                <w:highlight w:val="yellow"/>
                              </w:rPr>
                              <w:t>(</w:t>
                            </w:r>
                            <w:r w:rsidR="00C975FE" w:rsidRPr="00F918CF">
                              <w:rPr>
                                <w:highlight w:val="yellow"/>
                              </w:rPr>
                              <w:t>File Viewer Plus 3, The viewing application I decided to implement, allows for the proper deployment of .JSON files)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D0945" id="_x0000_s1030" type="#_x0000_t202" style="position:absolute;margin-left:-60.3pt;margin-top:20.6pt;width:485.4pt;height:3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">
                <v:textbox>
                  <w:txbxContent>
                    <w:p w14:paraId="05EC438D" w14:textId="5E931D2E" w:rsidR="009747E0" w:rsidRDefault="009747E0">
                      <w:r w:rsidRPr="00F918CF">
                        <w:rPr>
                          <w:b/>
                          <w:highlight w:val="darkGray"/>
                          <w:u w:val="single"/>
                        </w:rPr>
                        <w:t>Figure 3-</w:t>
                      </w:r>
                      <w:r w:rsidR="00C975FE" w:rsidRPr="00F918CF">
                        <w:rPr>
                          <w:b/>
                          <w:highlight w:val="darkGray"/>
                          <w:u w:val="single"/>
                        </w:rPr>
                        <w:t>1</w:t>
                      </w:r>
                      <w:r w:rsidR="00C975FE">
                        <w:t xml:space="preserve"> </w:t>
                      </w:r>
                      <w:r w:rsidRPr="00F918CF">
                        <w:rPr>
                          <w:highlight w:val="yellow"/>
                        </w:rPr>
                        <w:t>(</w:t>
                      </w:r>
                      <w:r w:rsidR="00C975FE" w:rsidRPr="00F918CF">
                        <w:rPr>
                          <w:highlight w:val="yellow"/>
                        </w:rPr>
                        <w:t>File Viewer Plus 3, The viewing application I decided to implement, allows for the proper deployment of .JSON files)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87FFA4" w14:textId="7F0A6618" w:rsidR="00F918CF" w:rsidRDefault="00F918CF" w:rsidP="00874AA1">
      <w:pPr>
        <w:pStyle w:val="Heading1"/>
      </w:pPr>
    </w:p>
    <w:p w14:paraId="2427AA7D" w14:textId="0A622346" w:rsidR="00F918CF" w:rsidRDefault="00F918CF" w:rsidP="00874AA1">
      <w:pPr>
        <w:pStyle w:val="Heading1"/>
      </w:pPr>
    </w:p>
    <w:p w14:paraId="2493C39C" w14:textId="0F2FE960" w:rsidR="00F918CF" w:rsidRDefault="00F918CF" w:rsidP="00874AA1">
      <w:pPr>
        <w:pStyle w:val="Heading1"/>
      </w:pPr>
      <w:r>
        <w:rPr>
          <w:noProof/>
        </w:rPr>
        <w:drawing>
          <wp:inline distT="0" distB="0" distL="0" distR="0" wp14:anchorId="4C411DEE" wp14:editId="1CA7340F">
            <wp:extent cx="5943600" cy="1000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01-29 (1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2E2D" w14:textId="1CDF130D" w:rsidR="00F918CF" w:rsidRDefault="00F918CF" w:rsidP="00874AA1">
      <w:pPr>
        <w:pStyle w:val="Heading1"/>
      </w:pPr>
    </w:p>
    <w:p w14:paraId="26D5B32E" w14:textId="4B962AFE" w:rsidR="00F918CF" w:rsidRDefault="00F918CF" w:rsidP="00874AA1">
      <w:pPr>
        <w:pStyle w:val="Heading1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4B314A" wp14:editId="176EA3A0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532909" cy="2110740"/>
            <wp:effectExtent l="0" t="0" r="127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01-29 (1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8" t="7066" r="32568" b="17740"/>
                    <a:stretch/>
                  </pic:blipFill>
                  <pic:spPr bwMode="auto">
                    <a:xfrm>
                      <a:off x="0" y="0"/>
                      <a:ext cx="4532909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7977F" w14:textId="7CA3CBC3" w:rsidR="00F918CF" w:rsidRDefault="00F918CF" w:rsidP="00874AA1">
      <w:pPr>
        <w:pStyle w:val="Heading1"/>
      </w:pPr>
    </w:p>
    <w:p w14:paraId="60331E52" w14:textId="16FAEA2B" w:rsidR="00F918CF" w:rsidRDefault="00F918CF" w:rsidP="00874AA1">
      <w:pPr>
        <w:pStyle w:val="Heading1"/>
      </w:pPr>
    </w:p>
    <w:p w14:paraId="56A72CD0" w14:textId="2ECB16E5" w:rsidR="00F918CF" w:rsidRDefault="00F918CF" w:rsidP="00874AA1">
      <w:pPr>
        <w:pStyle w:val="Heading1"/>
      </w:pPr>
    </w:p>
    <w:p w14:paraId="4DDA43F7" w14:textId="093DBCB8" w:rsidR="00F918CF" w:rsidRDefault="00F918CF" w:rsidP="00874AA1">
      <w:pPr>
        <w:pStyle w:val="Heading1"/>
      </w:pPr>
    </w:p>
    <w:p w14:paraId="258D0393" w14:textId="2E77D1F4" w:rsidR="00F918CF" w:rsidRDefault="00F918CF" w:rsidP="00874AA1">
      <w:pPr>
        <w:pStyle w:val="Heading1"/>
      </w:pPr>
    </w:p>
    <w:p w14:paraId="72DAB075" w14:textId="213F4AE9" w:rsidR="00F918CF" w:rsidRDefault="00F918CF" w:rsidP="00874AA1">
      <w:pPr>
        <w:pStyle w:val="Heading1"/>
      </w:pPr>
    </w:p>
    <w:p w14:paraId="6F588665" w14:textId="44A4A7A4" w:rsidR="00F918CF" w:rsidRDefault="00F918CF" w:rsidP="00874AA1">
      <w:pPr>
        <w:pStyle w:val="Heading1"/>
      </w:pPr>
    </w:p>
    <w:p w14:paraId="6089EE0A" w14:textId="6B464D35" w:rsidR="00F918CF" w:rsidRDefault="00F918CF" w:rsidP="00874AA1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185B8A1" wp14:editId="220136E0">
                <wp:simplePos x="0" y="0"/>
                <wp:positionH relativeFrom="margin">
                  <wp:posOffset>2903220</wp:posOffset>
                </wp:positionH>
                <wp:positionV relativeFrom="paragraph">
                  <wp:posOffset>22225</wp:posOffset>
                </wp:positionV>
                <wp:extent cx="3413760" cy="792480"/>
                <wp:effectExtent l="0" t="0" r="15240" b="266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6C04E" w14:textId="7B449CBA" w:rsidR="00F918CF" w:rsidRDefault="00F918CF" w:rsidP="00F918CF">
                            <w:r w:rsidRPr="00F918CF">
                              <w:rPr>
                                <w:b/>
                                <w:highlight w:val="darkGray"/>
                              </w:rPr>
                              <w:t>Figure 3-2</w:t>
                            </w:r>
                            <w:r>
                              <w:t xml:space="preserve"> </w:t>
                            </w:r>
                            <w:r w:rsidRPr="00F918CF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(Shows in the background different values for cities in the world, it comparatively shows that I have selected the correct “City of Escondido” in the .JSON file, by referencing latitude and longitude.</w:t>
                            </w:r>
                          </w:p>
                          <w:p w14:paraId="05745558" w14:textId="0540CCB7" w:rsidR="008B22FC" w:rsidRDefault="008B22F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5B8A1" id="_x0000_s1031" type="#_x0000_t202" style="position:absolute;margin-left:228.6pt;margin-top:1.75pt;width:268.8pt;height:62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TRJwIAAEw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">
                <v:textbox>
                  <w:txbxContent>
                    <w:p w14:paraId="0E26C04E" w14:textId="7B449CBA" w:rsidR="00F918CF" w:rsidRDefault="00F918CF" w:rsidP="00F918CF">
                      <w:r w:rsidRPr="00F918CF">
                        <w:rPr>
                          <w:b/>
                          <w:highlight w:val="darkGray"/>
                        </w:rPr>
                        <w:t>Figure 3-2</w:t>
                      </w:r>
                      <w:r>
                        <w:t xml:space="preserve"> </w:t>
                      </w:r>
                      <w:r w:rsidRPr="00F918CF">
                        <w:rPr>
                          <w:sz w:val="18"/>
                          <w:szCs w:val="18"/>
                          <w:highlight w:val="yellow"/>
                        </w:rPr>
                        <w:t>(Shows in the background different values for cities in the world, it comparatively shows that I have selected the correct “City of Escondido” in the .JSON file, by referencing latitude and longitude.</w:t>
                      </w:r>
                    </w:p>
                    <w:p w14:paraId="05745558" w14:textId="0540CCB7" w:rsidR="008B22FC" w:rsidRDefault="008B22FC"/>
                  </w:txbxContent>
                </v:textbox>
                <w10:wrap type="square" anchorx="margin"/>
              </v:shape>
            </w:pict>
          </mc:Fallback>
        </mc:AlternateContent>
      </w:r>
    </w:p>
    <w:p w14:paraId="482A917A" w14:textId="68C66F0A" w:rsidR="00F918CF" w:rsidRDefault="00F918CF" w:rsidP="00874AA1">
      <w:pPr>
        <w:pStyle w:val="Heading1"/>
      </w:pPr>
    </w:p>
    <w:p w14:paraId="58F8944D" w14:textId="6DDED3DD" w:rsidR="00F918CF" w:rsidRDefault="00F918CF" w:rsidP="00874AA1">
      <w:pPr>
        <w:pStyle w:val="Heading1"/>
      </w:pPr>
    </w:p>
    <w:p w14:paraId="5D9D4E92" w14:textId="5A67F89B" w:rsidR="00F918CF" w:rsidRDefault="00F918CF" w:rsidP="00874AA1">
      <w:pPr>
        <w:pStyle w:val="Heading1"/>
      </w:pPr>
    </w:p>
    <w:p w14:paraId="74F328B9" w14:textId="100A6DA8" w:rsidR="00F918CF" w:rsidRDefault="00F918CF" w:rsidP="00874AA1">
      <w:pPr>
        <w:pStyle w:val="Heading1"/>
      </w:pPr>
    </w:p>
    <w:p w14:paraId="3493A219" w14:textId="1EBE6DC1" w:rsidR="00F918CF" w:rsidRDefault="00F918CF" w:rsidP="00874AA1">
      <w:pPr>
        <w:pStyle w:val="Heading1"/>
      </w:pPr>
    </w:p>
    <w:p w14:paraId="0A854255" w14:textId="1941132A" w:rsidR="00F918CF" w:rsidRDefault="00F918CF" w:rsidP="00874AA1">
      <w:pPr>
        <w:pStyle w:val="Heading1"/>
      </w:pPr>
    </w:p>
    <w:p w14:paraId="1EA03C39" w14:textId="4F697BB1" w:rsidR="00F918CF" w:rsidRDefault="00F918CF" w:rsidP="00874AA1">
      <w:pPr>
        <w:pStyle w:val="Heading1"/>
      </w:pPr>
    </w:p>
    <w:p w14:paraId="34E9A0F2" w14:textId="5409B591" w:rsidR="00F918CF" w:rsidRDefault="00F918CF" w:rsidP="00874AA1">
      <w:pPr>
        <w:pStyle w:val="Heading1"/>
      </w:pPr>
    </w:p>
    <w:p w14:paraId="2BCCD313" w14:textId="17C826FF" w:rsidR="00F918CF" w:rsidRDefault="00F918CF" w:rsidP="00874AA1">
      <w:pPr>
        <w:pStyle w:val="Heading1"/>
      </w:pPr>
    </w:p>
    <w:p w14:paraId="483E8C1C" w14:textId="3E5ACC62" w:rsidR="00F918CF" w:rsidRDefault="00F918CF" w:rsidP="00874AA1">
      <w:pPr>
        <w:pStyle w:val="Heading1"/>
      </w:pPr>
    </w:p>
    <w:p w14:paraId="532B0500" w14:textId="346BBFAC" w:rsidR="00F918CF" w:rsidRDefault="00F918CF" w:rsidP="00874AA1">
      <w:pPr>
        <w:pStyle w:val="Heading1"/>
      </w:pPr>
    </w:p>
    <w:p w14:paraId="24A4E7D4" w14:textId="6F6CEF86" w:rsidR="00F918CF" w:rsidRDefault="00F918CF" w:rsidP="00874AA1">
      <w:pPr>
        <w:pStyle w:val="Heading1"/>
      </w:pPr>
    </w:p>
    <w:p w14:paraId="71D3A22A" w14:textId="1F3C6DE7" w:rsidR="00F918CF" w:rsidRDefault="00F918CF" w:rsidP="00874AA1">
      <w:pPr>
        <w:pStyle w:val="Heading1"/>
      </w:pPr>
    </w:p>
    <w:p w14:paraId="4AADAA1D" w14:textId="0363F20E" w:rsidR="00F918CF" w:rsidRDefault="00F918CF" w:rsidP="00874AA1">
      <w:pPr>
        <w:pStyle w:val="Heading1"/>
      </w:pPr>
    </w:p>
    <w:p w14:paraId="2C49BC8F" w14:textId="65B490E2" w:rsidR="00F918CF" w:rsidRDefault="00F918CF" w:rsidP="00874AA1">
      <w:pPr>
        <w:pStyle w:val="Heading1"/>
      </w:pPr>
    </w:p>
    <w:p w14:paraId="02EE4B32" w14:textId="493E7EA2" w:rsidR="00F918CF" w:rsidRDefault="00F918CF" w:rsidP="00874AA1">
      <w:pPr>
        <w:pStyle w:val="Heading1"/>
      </w:pPr>
    </w:p>
    <w:p w14:paraId="1D3997C9" w14:textId="042201BD" w:rsidR="00F918CF" w:rsidRDefault="00F918CF" w:rsidP="00874AA1">
      <w:pPr>
        <w:pStyle w:val="Heading1"/>
      </w:pPr>
    </w:p>
    <w:p w14:paraId="761904FC" w14:textId="713096B4" w:rsidR="00F918CF" w:rsidRDefault="00F918CF" w:rsidP="00874AA1">
      <w:pPr>
        <w:pStyle w:val="Heading1"/>
      </w:pPr>
    </w:p>
    <w:p w14:paraId="316CC65C" w14:textId="482C2E5E" w:rsidR="00F918CF" w:rsidRDefault="00F918CF" w:rsidP="00874AA1">
      <w:pPr>
        <w:pStyle w:val="Heading1"/>
      </w:pPr>
    </w:p>
    <w:p w14:paraId="63DF72A7" w14:textId="6E5A2C13" w:rsidR="00EC7406" w:rsidRDefault="00EC7406" w:rsidP="00874AA1">
      <w:pPr>
        <w:pStyle w:val="Heading1"/>
        <w:rPr>
          <w:noProof/>
        </w:rPr>
      </w:pPr>
    </w:p>
    <w:p w14:paraId="3D52371C" w14:textId="3F8AC11E" w:rsidR="00F918CF" w:rsidRDefault="00CF7615" w:rsidP="00874AA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0349B" wp14:editId="29366566">
                <wp:simplePos x="0" y="0"/>
                <wp:positionH relativeFrom="margin">
                  <wp:posOffset>1691640</wp:posOffset>
                </wp:positionH>
                <wp:positionV relativeFrom="paragraph">
                  <wp:posOffset>9525</wp:posOffset>
                </wp:positionV>
                <wp:extent cx="4732020" cy="6400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40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EDE13" w14:textId="2C7FCC39" w:rsidR="00EC7406" w:rsidRPr="00920CBE" w:rsidRDefault="00EC7406" w:rsidP="00EC7406">
                            <w:pPr>
                              <w:pStyle w:val="Caption"/>
                              <w:rPr>
                                <w:b/>
                                <w:noProof/>
                                <w:color w:val="auto"/>
                                <w:sz w:val="28"/>
                              </w:rPr>
                            </w:pPr>
                            <w:r w:rsidRPr="00CF7615">
                              <w:rPr>
                                <w:b/>
                                <w:i w:val="0"/>
                                <w:sz w:val="24"/>
                                <w:szCs w:val="24"/>
                                <w:highlight w:val="lightGray"/>
                                <w:u w:val="single"/>
                              </w:rPr>
                              <w:t>Figure 4-1</w:t>
                            </w:r>
                            <w:r>
                              <w:t xml:space="preserve"> </w:t>
                            </w:r>
                            <w:r w:rsidR="00CF7615" w:rsidRPr="00CF7615">
                              <w:rPr>
                                <w:highlight w:val="yellow"/>
                              </w:rPr>
                              <w:t xml:space="preserve">(A small part of the developer script required from GitHub, </w:t>
                            </w:r>
                            <w:proofErr w:type="gramStart"/>
                            <w:r w:rsidR="00CF7615" w:rsidRPr="00CF7615">
                              <w:rPr>
                                <w:highlight w:val="yellow"/>
                              </w:rPr>
                              <w:t>Circled</w:t>
                            </w:r>
                            <w:proofErr w:type="gramEnd"/>
                            <w:r w:rsidR="00CF7615" w:rsidRPr="00CF7615">
                              <w:rPr>
                                <w:highlight w:val="yellow"/>
                              </w:rPr>
                              <w:t xml:space="preserve"> are the values that can be changed based on geographical location, and choosing between Celsius and Fahrenheit.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349B" id="Text Box 9" o:spid="_x0000_s1032" type="#_x0000_t202" style="position:absolute;margin-left:133.2pt;margin-top:.75pt;width:372.6pt;height:50.4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" stroked="f">
                <v:textbox inset="0,0,0,0">
                  <w:txbxContent>
                    <w:p w14:paraId="053EDE13" w14:textId="2C7FCC39" w:rsidR="00EC7406" w:rsidRPr="00920CBE" w:rsidRDefault="00EC7406" w:rsidP="00EC7406">
                      <w:pPr>
                        <w:pStyle w:val="Caption"/>
                        <w:rPr>
                          <w:b/>
                          <w:noProof/>
                          <w:color w:val="auto"/>
                          <w:sz w:val="28"/>
                        </w:rPr>
                      </w:pPr>
                      <w:r w:rsidRPr="00CF7615">
                        <w:rPr>
                          <w:b/>
                          <w:i w:val="0"/>
                          <w:sz w:val="24"/>
                          <w:szCs w:val="24"/>
                          <w:highlight w:val="lightGray"/>
                          <w:u w:val="single"/>
                        </w:rPr>
                        <w:t>Figure 4-1</w:t>
                      </w:r>
                      <w:r>
                        <w:t xml:space="preserve"> </w:t>
                      </w:r>
                      <w:r w:rsidR="00CF7615" w:rsidRPr="00CF7615">
                        <w:rPr>
                          <w:highlight w:val="yellow"/>
                        </w:rPr>
                        <w:t xml:space="preserve">(A small part of the developer script required from GitHub, </w:t>
                      </w:r>
                      <w:proofErr w:type="gramStart"/>
                      <w:r w:rsidR="00CF7615" w:rsidRPr="00CF7615">
                        <w:rPr>
                          <w:highlight w:val="yellow"/>
                        </w:rPr>
                        <w:t>Circled</w:t>
                      </w:r>
                      <w:proofErr w:type="gramEnd"/>
                      <w:r w:rsidR="00CF7615" w:rsidRPr="00CF7615">
                        <w:rPr>
                          <w:highlight w:val="yellow"/>
                        </w:rPr>
                        <w:t xml:space="preserve"> are the values that can be changed based on geographical location, and choosing between Celsius and Fahrenheit.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7406">
        <w:rPr>
          <w:noProof/>
        </w:rPr>
        <w:drawing>
          <wp:anchor distT="0" distB="0" distL="114300" distR="114300" simplePos="0" relativeHeight="251678720" behindDoc="1" locked="0" layoutInCell="1" allowOverlap="1" wp14:anchorId="51C5B813" wp14:editId="595B901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732020" cy="25222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1-30_LI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" b="45115"/>
                    <a:stretch/>
                  </pic:blipFill>
                  <pic:spPr bwMode="auto">
                    <a:xfrm>
                      <a:off x="0" y="0"/>
                      <a:ext cx="4732412" cy="252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143CE" w14:textId="70685C11" w:rsidR="00F918CF" w:rsidRDefault="00F918CF" w:rsidP="00874AA1">
      <w:pPr>
        <w:pStyle w:val="Heading1"/>
      </w:pPr>
    </w:p>
    <w:p w14:paraId="3E69273B" w14:textId="2575279B" w:rsidR="00F918CF" w:rsidRDefault="00F918CF" w:rsidP="00874AA1">
      <w:pPr>
        <w:pStyle w:val="Heading1"/>
      </w:pPr>
    </w:p>
    <w:p w14:paraId="64CD2448" w14:textId="04838BB1" w:rsidR="00F918CF" w:rsidRDefault="00F918CF" w:rsidP="00874AA1">
      <w:pPr>
        <w:pStyle w:val="Heading1"/>
      </w:pPr>
    </w:p>
    <w:p w14:paraId="6D29FA92" w14:textId="26AC03A2" w:rsidR="00F918CF" w:rsidRDefault="00F918CF" w:rsidP="00874AA1">
      <w:pPr>
        <w:pStyle w:val="Heading1"/>
      </w:pPr>
    </w:p>
    <w:p w14:paraId="58CCBB73" w14:textId="2FB94629" w:rsidR="00F918CF" w:rsidRDefault="00F918CF" w:rsidP="00874AA1">
      <w:pPr>
        <w:pStyle w:val="Heading1"/>
      </w:pPr>
    </w:p>
    <w:p w14:paraId="13F60D4F" w14:textId="0388EBCF" w:rsidR="00F918CF" w:rsidRDefault="00F918CF" w:rsidP="00874AA1">
      <w:pPr>
        <w:pStyle w:val="Heading1"/>
      </w:pPr>
    </w:p>
    <w:p w14:paraId="1D6870DA" w14:textId="7E7AF5CC" w:rsidR="00F918CF" w:rsidRDefault="00F918CF" w:rsidP="00874AA1">
      <w:pPr>
        <w:pStyle w:val="Heading1"/>
      </w:pPr>
    </w:p>
    <w:p w14:paraId="7925E411" w14:textId="3DAB5165" w:rsidR="00F918CF" w:rsidRDefault="00F918CF" w:rsidP="00874AA1">
      <w:pPr>
        <w:pStyle w:val="Heading1"/>
      </w:pPr>
    </w:p>
    <w:p w14:paraId="705E54D9" w14:textId="6DE9FBC5" w:rsidR="00F918CF" w:rsidRDefault="00F918CF" w:rsidP="00874AA1">
      <w:pPr>
        <w:pStyle w:val="Heading1"/>
      </w:pPr>
    </w:p>
    <w:p w14:paraId="446CA6FB" w14:textId="1FDEC07A" w:rsidR="00F918CF" w:rsidRDefault="00F918CF" w:rsidP="00874AA1">
      <w:pPr>
        <w:pStyle w:val="Heading1"/>
      </w:pPr>
    </w:p>
    <w:p w14:paraId="0132F0F2" w14:textId="09C35183" w:rsidR="00F918CF" w:rsidRDefault="00CF7615" w:rsidP="00874AA1">
      <w:pPr>
        <w:pStyle w:val="Heading1"/>
      </w:pPr>
      <w:r>
        <w:t xml:space="preserve">An important part to note, the City ID, and API key that you took down earlier will be necessary in the step outlined in </w:t>
      </w:r>
      <w:r w:rsidRPr="00CF7615">
        <w:rPr>
          <w:i/>
        </w:rPr>
        <w:t>Figure 4-1</w:t>
      </w:r>
      <w:r>
        <w:rPr>
          <w:i/>
        </w:rPr>
        <w:t xml:space="preserve">.  </w:t>
      </w:r>
      <w:r>
        <w:t>Your application programming interface key will be input on line 13 whereas your City ID key will be input into line 16.</w:t>
      </w:r>
    </w:p>
    <w:p w14:paraId="10ECF74C" w14:textId="262ABAC7" w:rsidR="005A0001" w:rsidRDefault="005A0001" w:rsidP="00874AA1">
      <w:pPr>
        <w:pStyle w:val="Heading1"/>
      </w:pPr>
    </w:p>
    <w:p w14:paraId="0CD419F5" w14:textId="2641BB30" w:rsidR="005A0001" w:rsidRDefault="005A0001" w:rsidP="00874AA1">
      <w:pPr>
        <w:pStyle w:val="Heading1"/>
      </w:pPr>
      <w:r>
        <w:rPr>
          <w:noProof/>
        </w:rPr>
        <w:t>After you have added the necessary values, run the script on python, and if everything is done correctly, then Voila! You’ve properly created an RPi weather station.</w:t>
      </w:r>
    </w:p>
    <w:p w14:paraId="5B5F48C7" w14:textId="2BDF6D8D" w:rsidR="00F918CF" w:rsidRDefault="00F918CF" w:rsidP="00874AA1">
      <w:pPr>
        <w:pStyle w:val="Heading1"/>
      </w:pPr>
    </w:p>
    <w:p w14:paraId="1F552401" w14:textId="2311FA40" w:rsidR="00F918CF" w:rsidRDefault="00F918CF" w:rsidP="00874AA1">
      <w:pPr>
        <w:pStyle w:val="Heading1"/>
      </w:pPr>
    </w:p>
    <w:p w14:paraId="2941D6B7" w14:textId="16082E52" w:rsidR="00563FE4" w:rsidRPr="00874AA1" w:rsidRDefault="002E63E8" w:rsidP="00874AA1">
      <w:pPr>
        <w:pStyle w:val="Heading1"/>
      </w:pPr>
      <w:sdt>
        <w:sdtPr>
          <w:alias w:val="Summarize what you learned:"/>
          <w:tag w:val="Summarize what you learned:"/>
          <w:id w:val="1262876396"/>
          <w:placeholder>
            <w:docPart w:val="27FE1304B1814515A678CB9652DC9018"/>
          </w:placeholder>
          <w:temporary/>
          <w:showingPlcHdr/>
          <w15:appearance w15:val="hidden"/>
        </w:sdtPr>
        <w:sdtEndPr/>
        <w:sdtContent>
          <w:r w:rsidR="002F1EA7" w:rsidRPr="00874AA1">
            <w:t>Summarize what you learned:</w:t>
          </w:r>
        </w:sdtContent>
      </w:sdt>
    </w:p>
    <w:p w14:paraId="5DD6EAC4" w14:textId="4A283950" w:rsidR="00563FE4" w:rsidRPr="00874AA1" w:rsidRDefault="005A0001" w:rsidP="00874AA1">
      <w:r>
        <w:t>Learned how to use Simple python commands, Raspbian SD card writing, basic networking and connectivity troubleshooting, and now possess a wider grasp of unknown user interface troubleshooting</w:t>
      </w:r>
    </w:p>
    <w:p w14:paraId="1820A131" w14:textId="36D492C4" w:rsidR="00DE5386" w:rsidRDefault="00DE5386" w:rsidP="00874AA1"/>
    <w:p w14:paraId="140F4B5D" w14:textId="29CAE050" w:rsidR="00DE5386" w:rsidRDefault="00DE5386" w:rsidP="00874AA1"/>
    <w:p w14:paraId="670C395F" w14:textId="5B01E952" w:rsidR="00DE5386" w:rsidRDefault="00DE5386" w:rsidP="00874AA1"/>
    <w:p w14:paraId="7360D9A2" w14:textId="4A93BA76" w:rsidR="00DE5386" w:rsidRDefault="00DE5386" w:rsidP="00874AA1"/>
    <w:p w14:paraId="7E7FD589" w14:textId="092FECA6" w:rsidR="00DE5386" w:rsidRDefault="00DE5386" w:rsidP="00874AA1"/>
    <w:p w14:paraId="0E9643CC" w14:textId="35B39205" w:rsidR="00DE5386" w:rsidRDefault="00DE5386" w:rsidP="00874AA1"/>
    <w:p w14:paraId="44F5AA66" w14:textId="17A8A7AD" w:rsidR="00DE5386" w:rsidRDefault="00DE5386" w:rsidP="00874AA1"/>
    <w:p w14:paraId="7B9E4DF0" w14:textId="11DA24F7" w:rsidR="00DE5386" w:rsidRDefault="00DE5386" w:rsidP="00874AA1"/>
    <w:p w14:paraId="3EC293DD" w14:textId="6616DB9A" w:rsidR="00D60BFF" w:rsidRPr="00D60BFF" w:rsidRDefault="00D60BFF" w:rsidP="00D60BFF">
      <w:pPr>
        <w:jc w:val="center"/>
        <w:rPr>
          <w:b/>
          <w:sz w:val="36"/>
          <w:szCs w:val="36"/>
          <w:u w:val="single"/>
        </w:rPr>
      </w:pPr>
      <w:r w:rsidRPr="00D60BFF">
        <w:rPr>
          <w:b/>
          <w:sz w:val="36"/>
          <w:szCs w:val="36"/>
          <w:u w:val="single"/>
        </w:rPr>
        <w:t>Bibliography</w:t>
      </w:r>
    </w:p>
    <w:p w14:paraId="6772663D" w14:textId="47401F23" w:rsidR="00D60BFF" w:rsidRDefault="00D60BFF" w:rsidP="00D60BFF">
      <w:pPr>
        <w:pStyle w:val="NormalWeb"/>
        <w:numPr>
          <w:ilvl w:val="0"/>
          <w:numId w:val="9"/>
        </w:numPr>
      </w:pPr>
      <w:r>
        <w:t xml:space="preserve">., </w:t>
      </w:r>
      <w:proofErr w:type="spellStart"/>
      <w:r>
        <w:t>OpenWeather</w:t>
      </w:r>
      <w:proofErr w:type="spellEnd"/>
      <w:r>
        <w:t>®. "</w:t>
      </w:r>
      <w:proofErr w:type="spellStart"/>
      <w:r>
        <w:t>Сurrent</w:t>
      </w:r>
      <w:proofErr w:type="spellEnd"/>
      <w:r>
        <w:t xml:space="preserve"> Weather and Forecast." </w:t>
      </w:r>
      <w:r>
        <w:rPr>
          <w:i/>
          <w:iCs/>
        </w:rPr>
        <w:t>Openweathermap</w:t>
      </w:r>
      <w:r>
        <w:t xml:space="preserve">. </w:t>
      </w:r>
      <w:proofErr w:type="spellStart"/>
      <w:r>
        <w:t>N.p.</w:t>
      </w:r>
      <w:proofErr w:type="spellEnd"/>
      <w:r>
        <w:t>, 2012. Web. 29 Jan. 2019.</w:t>
      </w:r>
    </w:p>
    <w:p w14:paraId="2EF10E19" w14:textId="0D0729B3" w:rsidR="00D60BFF" w:rsidRDefault="00D60BFF" w:rsidP="00D60BFF">
      <w:pPr>
        <w:pStyle w:val="NormalWeb"/>
        <w:ind w:left="720"/>
      </w:pPr>
    </w:p>
    <w:p w14:paraId="2AC9158E" w14:textId="630D214F" w:rsidR="00D60BFF" w:rsidRDefault="00D60BFF" w:rsidP="00D60BFF">
      <w:pPr>
        <w:pStyle w:val="NormalWeb"/>
        <w:numPr>
          <w:ilvl w:val="0"/>
          <w:numId w:val="9"/>
        </w:numPr>
      </w:pPr>
      <w:r>
        <w:t xml:space="preserve">Amazon. "Online Shopping for Electronics, Apparel, Computers, Books, DVDs &amp; More." </w:t>
      </w:r>
      <w:r>
        <w:rPr>
          <w:i/>
          <w:iCs/>
        </w:rPr>
        <w:t>Amazon</w:t>
      </w:r>
      <w:r>
        <w:t>. Amazon, 2019. Web. 29 Jan. 2019.</w:t>
      </w:r>
    </w:p>
    <w:p w14:paraId="6E1D434F" w14:textId="4BDFDB00" w:rsidR="00D60BFF" w:rsidRDefault="00D60BFF" w:rsidP="00D60BFF">
      <w:pPr>
        <w:pStyle w:val="NormalWeb"/>
        <w:ind w:left="720"/>
      </w:pPr>
    </w:p>
    <w:p w14:paraId="7F4CAD37" w14:textId="452BF2D7" w:rsidR="00D60BFF" w:rsidRDefault="00D60BFF" w:rsidP="00D60BFF">
      <w:pPr>
        <w:pStyle w:val="NormalWeb"/>
        <w:numPr>
          <w:ilvl w:val="0"/>
          <w:numId w:val="9"/>
        </w:numPr>
      </w:pPr>
      <w:proofErr w:type="gramStart"/>
      <w:r>
        <w:t>Bing, ..</w:t>
      </w:r>
      <w:proofErr w:type="gramEnd"/>
      <w:r>
        <w:t xml:space="preserve"> "Search Tool, Search the Web!" </w:t>
      </w:r>
      <w:r>
        <w:rPr>
          <w:i/>
          <w:iCs/>
        </w:rPr>
        <w:t>Bing</w:t>
      </w:r>
      <w:r>
        <w:t>. Microsoft, 2019. Web. 29 Jan. 2019.</w:t>
      </w:r>
    </w:p>
    <w:p w14:paraId="5DDEEC20" w14:textId="1D410A06" w:rsidR="00D60BFF" w:rsidRDefault="00D60BFF" w:rsidP="00D60BFF">
      <w:pPr>
        <w:pStyle w:val="NormalWeb"/>
        <w:ind w:left="720"/>
      </w:pPr>
    </w:p>
    <w:p w14:paraId="3B9E25DF" w14:textId="202245DD" w:rsidR="00D60BFF" w:rsidRDefault="00D60BFF" w:rsidP="00D60BFF">
      <w:pPr>
        <w:pStyle w:val="NormalWeb"/>
        <w:numPr>
          <w:ilvl w:val="0"/>
          <w:numId w:val="9"/>
        </w:numPr>
      </w:pPr>
      <w:r>
        <w:t xml:space="preserve">Foundation, Raspberry Pi. "Teach, Learn, and Make with Raspberry Pi." </w:t>
      </w:r>
      <w:r>
        <w:rPr>
          <w:i/>
          <w:iCs/>
        </w:rPr>
        <w:t>Rotate Display 90º? - Raspberry Pi Forums</w:t>
      </w:r>
      <w:r>
        <w:t xml:space="preserve">. </w:t>
      </w:r>
      <w:proofErr w:type="spellStart"/>
      <w:r>
        <w:t>N.p.</w:t>
      </w:r>
      <w:proofErr w:type="spellEnd"/>
      <w:r>
        <w:t>, 2019. Web. 29 Jan. 2019.</w:t>
      </w:r>
    </w:p>
    <w:p w14:paraId="0F7BEC3B" w14:textId="77777777" w:rsidR="00D60BFF" w:rsidRDefault="00D60BFF" w:rsidP="00D60BFF">
      <w:pPr>
        <w:pStyle w:val="NormalWeb"/>
        <w:ind w:left="720"/>
      </w:pPr>
    </w:p>
    <w:p w14:paraId="3D1F9E79" w14:textId="1FBF786F" w:rsidR="00D60BFF" w:rsidRDefault="00D60BFF" w:rsidP="00D60BFF">
      <w:pPr>
        <w:pStyle w:val="NormalWeb"/>
        <w:numPr>
          <w:ilvl w:val="0"/>
          <w:numId w:val="9"/>
        </w:numPr>
      </w:pPr>
      <w:proofErr w:type="spellStart"/>
      <w:r>
        <w:t>Github</w:t>
      </w:r>
      <w:proofErr w:type="spellEnd"/>
      <w:r>
        <w:t xml:space="preserve">. "Build Software Better, Together." </w:t>
      </w:r>
      <w:r>
        <w:rPr>
          <w:i/>
          <w:iCs/>
        </w:rPr>
        <w:t>GitHub</w:t>
      </w:r>
      <w:r>
        <w:t xml:space="preserve">. </w:t>
      </w:r>
      <w:proofErr w:type="spellStart"/>
      <w:r>
        <w:t>N.p.</w:t>
      </w:r>
      <w:proofErr w:type="spellEnd"/>
      <w:r>
        <w:t>, 2019. Web.</w:t>
      </w:r>
    </w:p>
    <w:p w14:paraId="1FFBF3AA" w14:textId="77777777" w:rsidR="00D60BFF" w:rsidRDefault="00D60BFF" w:rsidP="00D60BFF">
      <w:pPr>
        <w:pStyle w:val="NormalWeb"/>
        <w:ind w:left="720"/>
      </w:pPr>
    </w:p>
    <w:p w14:paraId="010F6639" w14:textId="13B84A02" w:rsidR="00D60BFF" w:rsidRDefault="00D60BFF" w:rsidP="00D60BFF">
      <w:pPr>
        <w:pStyle w:val="NormalWeb"/>
        <w:numPr>
          <w:ilvl w:val="0"/>
          <w:numId w:val="9"/>
        </w:numPr>
      </w:pPr>
      <w:r>
        <w:t xml:space="preserve">Https://templates.office.com/en-us/Project-based-learning-TM67409836. "Office Templates &amp; Themes." </w:t>
      </w:r>
      <w:r>
        <w:rPr>
          <w:i/>
          <w:iCs/>
        </w:rPr>
        <w:t>Word</w:t>
      </w:r>
      <w:r>
        <w:t>. Microsoft, 2019. Web.</w:t>
      </w:r>
    </w:p>
    <w:p w14:paraId="28D87975" w14:textId="77777777" w:rsidR="00D60BFF" w:rsidRDefault="00D60BFF" w:rsidP="00D60BFF">
      <w:pPr>
        <w:pStyle w:val="NormalWeb"/>
        <w:ind w:left="720"/>
      </w:pPr>
    </w:p>
    <w:p w14:paraId="46D13927" w14:textId="063B37CD" w:rsidR="00D60BFF" w:rsidRDefault="00D60BFF" w:rsidP="00D60BFF">
      <w:pPr>
        <w:pStyle w:val="NormalWeb"/>
        <w:numPr>
          <w:ilvl w:val="0"/>
          <w:numId w:val="9"/>
        </w:numPr>
      </w:pPr>
      <w:r>
        <w:t xml:space="preserve">"Microsoft - Official Home Page." </w:t>
      </w:r>
      <w:r>
        <w:rPr>
          <w:i/>
          <w:iCs/>
        </w:rPr>
        <w:t>Software Asset Management – Microsoft SAM</w:t>
      </w:r>
      <w:r>
        <w:t xml:space="preserve">. </w:t>
      </w:r>
      <w:proofErr w:type="spellStart"/>
      <w:r>
        <w:t>N.p.</w:t>
      </w:r>
      <w:proofErr w:type="spellEnd"/>
      <w:r>
        <w:t>, n.d. Web. 30 Jan. 2019.</w:t>
      </w:r>
    </w:p>
    <w:p w14:paraId="042478CE" w14:textId="77777777" w:rsidR="00D60BFF" w:rsidRDefault="00D60BFF" w:rsidP="00D60BFF">
      <w:pPr>
        <w:pStyle w:val="NormalWeb"/>
        <w:ind w:left="720"/>
      </w:pPr>
    </w:p>
    <w:p w14:paraId="638A5998" w14:textId="7B298D73" w:rsidR="00D60BFF" w:rsidRDefault="00D60BFF" w:rsidP="00D60BFF">
      <w:pPr>
        <w:pStyle w:val="NormalWeb"/>
        <w:numPr>
          <w:ilvl w:val="0"/>
          <w:numId w:val="9"/>
        </w:numPr>
      </w:pPr>
      <w:proofErr w:type="gramStart"/>
      <w:r>
        <w:t>Raspbian ,</w:t>
      </w:r>
      <w:proofErr w:type="gramEnd"/>
      <w:r>
        <w:t xml:space="preserve"> </w:t>
      </w:r>
      <w:proofErr w:type="spellStart"/>
      <w:r>
        <w:t>MoinMoin</w:t>
      </w:r>
      <w:proofErr w:type="spellEnd"/>
      <w:r>
        <w:t xml:space="preserve"> &amp;, Python. "Quick Links." </w:t>
      </w:r>
      <w:r>
        <w:rPr>
          <w:i/>
          <w:iCs/>
        </w:rPr>
        <w:t>FrontPage - Raspbian</w:t>
      </w:r>
      <w:r>
        <w:t xml:space="preserve">. </w:t>
      </w:r>
      <w:proofErr w:type="spellStart"/>
      <w:r>
        <w:t>N.p.</w:t>
      </w:r>
      <w:proofErr w:type="spellEnd"/>
      <w:r>
        <w:t>, 2019. Web. 29 Jan. 2019.</w:t>
      </w:r>
    </w:p>
    <w:p w14:paraId="00BA039F" w14:textId="77777777" w:rsidR="00D60BFF" w:rsidRDefault="00D60BFF" w:rsidP="00D60BFF">
      <w:pPr>
        <w:pStyle w:val="NormalWeb"/>
        <w:ind w:left="720"/>
      </w:pPr>
    </w:p>
    <w:p w14:paraId="4D9C0C03" w14:textId="7685A93A" w:rsidR="00D60BFF" w:rsidRDefault="00D60BFF" w:rsidP="00D60BFF">
      <w:pPr>
        <w:pStyle w:val="NormalWeb"/>
        <w:numPr>
          <w:ilvl w:val="0"/>
          <w:numId w:val="9"/>
        </w:numPr>
      </w:pPr>
      <w:r>
        <w:t>Severinsen, Anders. "</w:t>
      </w:r>
      <w:proofErr w:type="spellStart"/>
      <w:r>
        <w:t>RPi</w:t>
      </w:r>
      <w:proofErr w:type="spellEnd"/>
      <w:r>
        <w:t xml:space="preserve"> Weather Station and Digital Clock." </w:t>
      </w:r>
      <w:r>
        <w:rPr>
          <w:i/>
          <w:iCs/>
        </w:rPr>
        <w:t>Instructables.com</w:t>
      </w:r>
      <w:r>
        <w:t xml:space="preserve">. </w:t>
      </w:r>
      <w:proofErr w:type="spellStart"/>
      <w:r>
        <w:t>AutoDesk</w:t>
      </w:r>
      <w:proofErr w:type="spellEnd"/>
      <w:r>
        <w:t xml:space="preserve"> Inc., 12 Oct. 2018. Web. 29 Jan. 2019.</w:t>
      </w:r>
    </w:p>
    <w:p w14:paraId="301FDE90" w14:textId="77777777" w:rsidR="00D60BFF" w:rsidRPr="00DE5386" w:rsidRDefault="00D60BFF" w:rsidP="00D60BFF">
      <w:pPr>
        <w:rPr>
          <w:sz w:val="36"/>
          <w:szCs w:val="36"/>
        </w:rPr>
      </w:pPr>
    </w:p>
    <w:sectPr w:rsidR="00D60BFF" w:rsidRPr="00DE5386" w:rsidSect="00CF7615">
      <w:headerReference w:type="default" r:id="rId26"/>
      <w:pgSz w:w="12240" w:h="15840"/>
      <w:pgMar w:top="1152" w:right="1440" w:bottom="1152" w:left="1440" w:header="576" w:footer="57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C83D45" w14:textId="77777777" w:rsidR="002E63E8" w:rsidRDefault="002E63E8" w:rsidP="00524988">
      <w:pPr>
        <w:spacing w:after="0" w:line="240" w:lineRule="auto"/>
      </w:pPr>
      <w:r>
        <w:separator/>
      </w:r>
    </w:p>
  </w:endnote>
  <w:endnote w:type="continuationSeparator" w:id="0">
    <w:p w14:paraId="75DFA9B7" w14:textId="77777777" w:rsidR="002E63E8" w:rsidRDefault="002E63E8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altName w:val="Bodoni MT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49828" w14:textId="77777777" w:rsidR="002E63E8" w:rsidRDefault="002E63E8" w:rsidP="00524988">
      <w:pPr>
        <w:spacing w:after="0" w:line="240" w:lineRule="auto"/>
      </w:pPr>
      <w:r>
        <w:separator/>
      </w:r>
    </w:p>
  </w:footnote>
  <w:footnote w:type="continuationSeparator" w:id="0">
    <w:p w14:paraId="781B3516" w14:textId="77777777" w:rsidR="002E63E8" w:rsidRDefault="002E63E8" w:rsidP="00524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EC9BC" w14:textId="312122E0" w:rsidR="00B40750" w:rsidRDefault="00B40750">
    <w:pPr>
      <w:pStyle w:val="Header"/>
    </w:pPr>
    <w:r>
      <w:t>Andrew Squires</w:t>
    </w:r>
  </w:p>
  <w:p w14:paraId="5F43C5BD" w14:textId="379D0C7F" w:rsidR="00B40750" w:rsidRDefault="00B40750">
    <w:pPr>
      <w:pStyle w:val="Header"/>
    </w:pPr>
    <w:r>
      <w:t>Microsoft Software and Systems Academy</w:t>
    </w:r>
  </w:p>
  <w:p w14:paraId="7953A0FA" w14:textId="18539E98" w:rsidR="00B40750" w:rsidRDefault="00B40750">
    <w:pPr>
      <w:pStyle w:val="Header"/>
    </w:pPr>
    <w:r>
      <w:t>Camp Pendleton Cohort 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8C4B84"/>
    <w:multiLevelType w:val="hybridMultilevel"/>
    <w:tmpl w:val="91CEF8F4"/>
    <w:lvl w:ilvl="0" w:tplc="FC34E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76BD0"/>
    <w:multiLevelType w:val="hybridMultilevel"/>
    <w:tmpl w:val="A808BE4C"/>
    <w:lvl w:ilvl="0" w:tplc="FC34E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01CA6"/>
    <w:multiLevelType w:val="hybridMultilevel"/>
    <w:tmpl w:val="54E8CFF6"/>
    <w:lvl w:ilvl="0" w:tplc="FC34E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9466D4"/>
    <w:multiLevelType w:val="hybridMultilevel"/>
    <w:tmpl w:val="06E03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B098D"/>
    <w:multiLevelType w:val="hybridMultilevel"/>
    <w:tmpl w:val="25F204D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750"/>
    <w:rsid w:val="00044941"/>
    <w:rsid w:val="00076856"/>
    <w:rsid w:val="00097C80"/>
    <w:rsid w:val="00151A42"/>
    <w:rsid w:val="001E3ADA"/>
    <w:rsid w:val="002261A4"/>
    <w:rsid w:val="00230BFC"/>
    <w:rsid w:val="00254375"/>
    <w:rsid w:val="002E63E8"/>
    <w:rsid w:val="002F1EA7"/>
    <w:rsid w:val="003169C1"/>
    <w:rsid w:val="003A341B"/>
    <w:rsid w:val="004003F6"/>
    <w:rsid w:val="00400A9F"/>
    <w:rsid w:val="00432A3E"/>
    <w:rsid w:val="00481FAD"/>
    <w:rsid w:val="00483FFD"/>
    <w:rsid w:val="004A0925"/>
    <w:rsid w:val="005244D5"/>
    <w:rsid w:val="00524988"/>
    <w:rsid w:val="00563FE4"/>
    <w:rsid w:val="005733DE"/>
    <w:rsid w:val="00575138"/>
    <w:rsid w:val="00575C9D"/>
    <w:rsid w:val="005854E9"/>
    <w:rsid w:val="005A0001"/>
    <w:rsid w:val="005D325D"/>
    <w:rsid w:val="00635D86"/>
    <w:rsid w:val="00783197"/>
    <w:rsid w:val="007B5CC2"/>
    <w:rsid w:val="008156D8"/>
    <w:rsid w:val="00874AA1"/>
    <w:rsid w:val="008B22FC"/>
    <w:rsid w:val="008E30BA"/>
    <w:rsid w:val="009747E0"/>
    <w:rsid w:val="009B617B"/>
    <w:rsid w:val="00A9656C"/>
    <w:rsid w:val="00B24DC2"/>
    <w:rsid w:val="00B40750"/>
    <w:rsid w:val="00C975FE"/>
    <w:rsid w:val="00CF7615"/>
    <w:rsid w:val="00D60BFF"/>
    <w:rsid w:val="00D91392"/>
    <w:rsid w:val="00DE5386"/>
    <w:rsid w:val="00E438FD"/>
    <w:rsid w:val="00EC7406"/>
    <w:rsid w:val="00F918CF"/>
    <w:rsid w:val="00FA6F20"/>
    <w:rsid w:val="00FB6DC7"/>
    <w:rsid w:val="00FD1605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EAE1F"/>
  <w15:chartTrackingRefBased/>
  <w15:docId w15:val="{154BFB7B-216A-4870-A311-7B37B4C5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4AA1"/>
  </w:style>
  <w:style w:type="paragraph" w:styleId="Heading1">
    <w:name w:val="heading 1"/>
    <w:basedOn w:val="Normal"/>
    <w:link w:val="Heading1Char"/>
    <w:uiPriority w:val="9"/>
    <w:qFormat/>
    <w:rsid w:val="00874AA1"/>
    <w:pPr>
      <w:keepNext/>
      <w:keepLines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le">
    <w:name w:val="Title"/>
    <w:basedOn w:val="Normal"/>
    <w:next w:val="Normal"/>
    <w:link w:val="TitleChar"/>
    <w:uiPriority w:val="1"/>
    <w:qFormat/>
    <w:rsid w:val="00874AA1"/>
    <w:pPr>
      <w:spacing w:after="600" w:line="360" w:lineRule="auto"/>
      <w:contextualSpacing/>
      <w:jc w:val="center"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74AA1"/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AA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AA1"/>
  </w:style>
  <w:style w:type="paragraph" w:styleId="Footer">
    <w:name w:val="footer"/>
    <w:basedOn w:val="Normal"/>
    <w:link w:val="Foot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AA1"/>
  </w:style>
  <w:style w:type="character" w:styleId="PlaceholderText">
    <w:name w:val="Placeholder Text"/>
    <w:basedOn w:val="DefaultParagraphFont"/>
    <w:uiPriority w:val="99"/>
    <w:semiHidden/>
    <w:rsid w:val="00874AA1"/>
    <w:rPr>
      <w:color w:val="808080"/>
    </w:rPr>
  </w:style>
  <w:style w:type="paragraph" w:customStyle="1" w:styleId="Normal-Indented">
    <w:name w:val="Normal - Indented"/>
    <w:basedOn w:val="Normal"/>
    <w:uiPriority w:val="12"/>
    <w:qFormat/>
    <w:rsid w:val="00874A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4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4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A9656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65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60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openweathermap.org/stations" TargetMode="External"/><Relationship Id="rId25" Type="http://schemas.openxmlformats.org/officeDocument/2006/relationships/image" Target="media/image13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maps.openweathermap.org/maps/2.0/weather/%7bop%7d/%7bz%7d/%7bx%7d/%7by%7d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wS\AppData\Roaming\Microsoft\Templates\Project%20based%20learnin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39D7B0EB99B4662B14448DEC0A618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A866FB-3525-47B8-9E5B-D2953F7BBC5A}"/>
      </w:docPartPr>
      <w:docPartBody>
        <w:p w:rsidR="00F3024F" w:rsidRDefault="00AE062A">
          <w:pPr>
            <w:pStyle w:val="239D7B0EB99B4662B14448DEC0A61872"/>
          </w:pPr>
          <w:r w:rsidRPr="00874AA1">
            <w:t>Project Overview:</w:t>
          </w:r>
        </w:p>
      </w:docPartBody>
    </w:docPart>
    <w:docPart>
      <w:docPartPr>
        <w:name w:val="D04FEE28D1094FE3954A64F3AA631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920F7-BA2C-445F-BAE8-F4F9FE6663F7}"/>
      </w:docPartPr>
      <w:docPartBody>
        <w:p w:rsidR="00F3024F" w:rsidRDefault="00AE062A">
          <w:pPr>
            <w:pStyle w:val="D04FEE28D1094FE3954A64F3AA631D3B"/>
          </w:pPr>
          <w:r w:rsidRPr="00874AA1">
            <w:t>Requirements/Task(s):</w:t>
          </w:r>
        </w:p>
      </w:docPartBody>
    </w:docPart>
    <w:docPart>
      <w:docPartPr>
        <w:name w:val="27FE1304B1814515A678CB9652DC9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63E40D-E6D1-408B-B44C-2EFB0BE61CE7}"/>
      </w:docPartPr>
      <w:docPartBody>
        <w:p w:rsidR="00F3024F" w:rsidRDefault="00AE062A">
          <w:pPr>
            <w:pStyle w:val="27FE1304B1814515A678CB9652DC9018"/>
          </w:pPr>
          <w:r w:rsidRPr="00874AA1">
            <w:t>Summarize what you learned: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altName w:val="Bodoni MT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62A"/>
    <w:rsid w:val="003F56F2"/>
    <w:rsid w:val="00AE062A"/>
    <w:rsid w:val="00B237DE"/>
    <w:rsid w:val="00F3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A169147DD14858A2669D59B8E67F3D">
    <w:name w:val="32A169147DD14858A2669D59B8E67F3D"/>
  </w:style>
  <w:style w:type="paragraph" w:customStyle="1" w:styleId="202E54E427DD48DF8093D05DD4070F73">
    <w:name w:val="202E54E427DD48DF8093D05DD4070F73"/>
  </w:style>
  <w:style w:type="paragraph" w:customStyle="1" w:styleId="239D7B0EB99B4662B14448DEC0A61872">
    <w:name w:val="239D7B0EB99B4662B14448DEC0A61872"/>
  </w:style>
  <w:style w:type="paragraph" w:customStyle="1" w:styleId="420DB921F6EF4F3F943544205C01225C">
    <w:name w:val="420DB921F6EF4F3F943544205C01225C"/>
  </w:style>
  <w:style w:type="paragraph" w:customStyle="1" w:styleId="7E5615E9B75C48629C5A91F6841D6B2E">
    <w:name w:val="7E5615E9B75C48629C5A91F6841D6B2E"/>
  </w:style>
  <w:style w:type="paragraph" w:customStyle="1" w:styleId="3CA9F4161F6244309D36565DB9A50C9E">
    <w:name w:val="3CA9F4161F6244309D36565DB9A50C9E"/>
  </w:style>
  <w:style w:type="paragraph" w:customStyle="1" w:styleId="E22EBB71057F43C7A5D99E42894EF992">
    <w:name w:val="E22EBB71057F43C7A5D99E42894EF992"/>
  </w:style>
  <w:style w:type="paragraph" w:customStyle="1" w:styleId="E1F46DA6D4D043BFA4071B79179959B7">
    <w:name w:val="E1F46DA6D4D043BFA4071B79179959B7"/>
  </w:style>
  <w:style w:type="paragraph" w:customStyle="1" w:styleId="495796D4317E4C0FA2BC0D567EE20DF7">
    <w:name w:val="495796D4317E4C0FA2BC0D567EE20DF7"/>
  </w:style>
  <w:style w:type="paragraph" w:customStyle="1" w:styleId="9B43A9DD1F074DBC873B96E892434E6E">
    <w:name w:val="9B43A9DD1F074DBC873B96E892434E6E"/>
  </w:style>
  <w:style w:type="paragraph" w:customStyle="1" w:styleId="134D8B053A8B41BD9E0F9E511CEFE26F">
    <w:name w:val="134D8B053A8B41BD9E0F9E511CEFE26F"/>
  </w:style>
  <w:style w:type="paragraph" w:customStyle="1" w:styleId="CB8AAF9004424809BEEEBDCC376F82E2">
    <w:name w:val="CB8AAF9004424809BEEEBDCC376F82E2"/>
  </w:style>
  <w:style w:type="paragraph" w:customStyle="1" w:styleId="D04FEE28D1094FE3954A64F3AA631D3B">
    <w:name w:val="D04FEE28D1094FE3954A64F3AA631D3B"/>
  </w:style>
  <w:style w:type="paragraph" w:customStyle="1" w:styleId="C170F6FD0204423FAB6445A343C67FE0">
    <w:name w:val="C170F6FD0204423FAB6445A343C67FE0"/>
  </w:style>
  <w:style w:type="paragraph" w:customStyle="1" w:styleId="52B260F7F54D4CFAA651CDCDB71359D6">
    <w:name w:val="52B260F7F54D4CFAA651CDCDB71359D6"/>
  </w:style>
  <w:style w:type="paragraph" w:customStyle="1" w:styleId="C4F6B3A23D9844DAB9AABBB5C4A340C9">
    <w:name w:val="C4F6B3A23D9844DAB9AABBB5C4A340C9"/>
  </w:style>
  <w:style w:type="paragraph" w:customStyle="1" w:styleId="D01DEE610EBB448091767D94D6088D4A">
    <w:name w:val="D01DEE610EBB448091767D94D6088D4A"/>
  </w:style>
  <w:style w:type="paragraph" w:customStyle="1" w:styleId="CD3E363AAC954A9DA41D4577C9100170">
    <w:name w:val="CD3E363AAC954A9DA41D4577C9100170"/>
  </w:style>
  <w:style w:type="paragraph" w:customStyle="1" w:styleId="1CF5A447AABB4D8DBEF3C5380D9A3C7C">
    <w:name w:val="1CF5A447AABB4D8DBEF3C5380D9A3C7C"/>
  </w:style>
  <w:style w:type="paragraph" w:customStyle="1" w:styleId="35EB5F67A8744C3E8AECBF2880B4954D">
    <w:name w:val="35EB5F67A8744C3E8AECBF2880B4954D"/>
  </w:style>
  <w:style w:type="paragraph" w:customStyle="1" w:styleId="4E876AA204DC49CBA9434AD7D147D384">
    <w:name w:val="4E876AA204DC49CBA9434AD7D147D384"/>
  </w:style>
  <w:style w:type="paragraph" w:customStyle="1" w:styleId="A14CA7D081534A15A20FFE1F75EC92B9">
    <w:name w:val="A14CA7D081534A15A20FFE1F75EC92B9"/>
  </w:style>
  <w:style w:type="paragraph" w:customStyle="1" w:styleId="7655F8F7A2E34ADF8732C8D856F4A092">
    <w:name w:val="7655F8F7A2E34ADF8732C8D856F4A092"/>
  </w:style>
  <w:style w:type="paragraph" w:customStyle="1" w:styleId="27FE1304B1814515A678CB9652DC9018">
    <w:name w:val="27FE1304B1814515A678CB9652DC9018"/>
  </w:style>
  <w:style w:type="paragraph" w:customStyle="1" w:styleId="565050DD262B4A57B3FA53085E8EEAB8">
    <w:name w:val="565050DD262B4A57B3FA53085E8EEAB8"/>
  </w:style>
  <w:style w:type="paragraph" w:customStyle="1" w:styleId="5B8C9E5A2A174B70A2DAE51BCA49432F">
    <w:name w:val="5B8C9E5A2A174B70A2DAE51BCA49432F"/>
  </w:style>
  <w:style w:type="paragraph" w:customStyle="1" w:styleId="937C656DFBEA4F3A93AA4EFAED659654">
    <w:name w:val="937C656DFBEA4F3A93AA4EFAED6596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1DC30B-E703-4934-A11C-ECC23F6E7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based learning</Template>
  <TotalTime>34</TotalTime>
  <Pages>9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Squires</dc:creator>
  <cp:keywords/>
  <dc:description/>
  <cp:lastModifiedBy>Andrew Squires</cp:lastModifiedBy>
  <cp:revision>5</cp:revision>
  <dcterms:created xsi:type="dcterms:W3CDTF">2019-01-30T17:00:00Z</dcterms:created>
  <dcterms:modified xsi:type="dcterms:W3CDTF">2019-02-04T02:01:00Z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gaylemadeira@GAYLEMADEIRDE85</vt:lpwstr>
  </property>
  <property fmtid="{D5CDD505-2E9C-101B-9397-08002B2CF9AE}" pid="6" name="MSIP_Label_f42aa342-8706-4288-bd11-ebb85995028c_SetDate">
    <vt:lpwstr>2018-08-18T06:30:57.0648374Z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